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4FF0823B" w:rsidR="000B48DC" w:rsidRPr="00775C58" w:rsidRDefault="000B48DC" w:rsidP="6DF88597">
      <w:pPr>
        <w:pStyle w:val="Title"/>
        <w:rPr>
          <w:color w:val="auto"/>
        </w:rPr>
      </w:pPr>
    </w:p>
    <w:p w14:paraId="5D2DD7C5" w14:textId="77777777" w:rsidR="000B48DC" w:rsidRPr="00775C58" w:rsidRDefault="000B48DC" w:rsidP="6DF88597">
      <w:pPr>
        <w:pStyle w:val="Title"/>
        <w:ind w:firstLine="284"/>
        <w:rPr>
          <w:color w:val="auto"/>
        </w:rPr>
      </w:pPr>
    </w:p>
    <w:p w14:paraId="42BB795B" w14:textId="77777777" w:rsidR="000B48DC" w:rsidRPr="00775C58" w:rsidRDefault="000B48DC" w:rsidP="6DF88597">
      <w:pPr>
        <w:pStyle w:val="Title"/>
        <w:ind w:firstLine="284"/>
        <w:rPr>
          <w:color w:val="auto"/>
        </w:rPr>
      </w:pPr>
    </w:p>
    <w:p w14:paraId="2D2B7B44" w14:textId="77777777" w:rsidR="000B48DC" w:rsidRPr="00775C58" w:rsidRDefault="00875A43" w:rsidP="6DF88597">
      <w:pPr>
        <w:pStyle w:val="Title"/>
        <w:ind w:firstLine="284"/>
        <w:rPr>
          <w:color w:val="auto"/>
        </w:rPr>
      </w:pPr>
      <w:r>
        <w:rPr>
          <w:noProof/>
        </w:rPr>
        <w:drawing>
          <wp:inline distT="0" distB="0" distL="0" distR="0" wp14:anchorId="391213A7" wp14:editId="27E78209">
            <wp:extent cx="2717800" cy="800100"/>
            <wp:effectExtent l="0" t="0" r="635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alphaModFix/>
                      <a:duotone>
                        <a:prstClr val="black"/>
                        <a:schemeClr val="tx2">
                          <a:tint val="45000"/>
                          <a:satMod val="400000"/>
                        </a:schemeClr>
                      </a:duotone>
                      <a:lum bright="-100000" contrast="-100000"/>
                      <a:extLst>
                        <a:ext uri="{28A0092B-C50C-407E-A947-70E740481C1C}">
                          <a14:useLocalDpi xmlns:a14="http://schemas.microsoft.com/office/drawing/2010/main" val="0"/>
                        </a:ext>
                      </a:extLst>
                    </a:blip>
                    <a:stretch>
                      <a:fillRect/>
                    </a:stretch>
                  </pic:blipFill>
                  <pic:spPr>
                    <a:xfrm>
                      <a:off x="0" y="0"/>
                      <a:ext cx="2717800" cy="800100"/>
                    </a:xfrm>
                    <a:prstGeom prst="rect">
                      <a:avLst/>
                    </a:prstGeom>
                    <a:solidFill>
                      <a:schemeClr val="bg1"/>
                    </a:solidFill>
                    <a:ln>
                      <a:noFill/>
                    </a:ln>
                  </pic:spPr>
                </pic:pic>
              </a:graphicData>
            </a:graphic>
          </wp:inline>
        </w:drawing>
      </w:r>
    </w:p>
    <w:p w14:paraId="7824A60F" w14:textId="77777777" w:rsidR="000B48DC" w:rsidRPr="00775C58" w:rsidRDefault="000B48DC" w:rsidP="6DF88597">
      <w:pPr>
        <w:pStyle w:val="Title"/>
        <w:ind w:firstLine="284"/>
        <w:rPr>
          <w:color w:val="auto"/>
        </w:rPr>
      </w:pPr>
    </w:p>
    <w:p w14:paraId="31037CCB" w14:textId="77777777" w:rsidR="00F56A33" w:rsidRPr="00875A43" w:rsidRDefault="00F56A33" w:rsidP="6DF88597">
      <w:pPr>
        <w:pStyle w:val="Title"/>
        <w:ind w:firstLine="284"/>
        <w:rPr>
          <w:color w:val="FFFFFF" w:themeColor="background1"/>
        </w:rPr>
      </w:pPr>
      <w:r w:rsidRPr="6DF88597">
        <w:rPr>
          <w:color w:val="auto"/>
        </w:rPr>
        <w:t xml:space="preserve">School of </w:t>
      </w:r>
      <w:r w:rsidR="00D62BF1" w:rsidRPr="6DF88597">
        <w:rPr>
          <w:color w:val="auto"/>
        </w:rPr>
        <w:t>xx</w:t>
      </w:r>
    </w:p>
    <w:p w14:paraId="6DD74E96" w14:textId="77777777" w:rsidR="00194AEB" w:rsidRPr="00875A43" w:rsidRDefault="00194AEB" w:rsidP="6DF88597">
      <w:pPr>
        <w:ind w:left="284"/>
        <w:rPr>
          <w:color w:val="FFFFFF" w:themeColor="background1"/>
        </w:rPr>
      </w:pPr>
    </w:p>
    <w:p w14:paraId="77EEBE56" w14:textId="77777777" w:rsidR="00F65D64" w:rsidRPr="00775C58" w:rsidRDefault="00F65D64" w:rsidP="6DF88597">
      <w:pPr>
        <w:rPr>
          <w:color w:val="FFFFFF" w:themeColor="background1"/>
        </w:rPr>
      </w:pPr>
    </w:p>
    <w:p w14:paraId="75DA3B3C" w14:textId="2C35581A" w:rsidR="00F56A33" w:rsidRPr="00820553" w:rsidRDefault="001560B9" w:rsidP="6DF88597">
      <w:pPr>
        <w:pStyle w:val="Heading3"/>
        <w:rPr>
          <w:color w:val="auto"/>
        </w:rPr>
      </w:pPr>
      <w:r w:rsidRPr="6DF88597">
        <w:rPr>
          <w:color w:val="auto"/>
        </w:rPr>
        <w:t>Module Handbook</w:t>
      </w:r>
    </w:p>
    <w:p w14:paraId="501F510D" w14:textId="77777777" w:rsidR="00F56A33" w:rsidRPr="00775C58" w:rsidRDefault="00F56A33" w:rsidP="6DF88597">
      <w:pPr>
        <w:ind w:left="284"/>
        <w:rPr>
          <w:color w:val="FFFFFF" w:themeColor="background1"/>
        </w:rPr>
      </w:pPr>
    </w:p>
    <w:p w14:paraId="5C753B0F" w14:textId="77777777" w:rsidR="00F56A33" w:rsidRPr="00775C58" w:rsidRDefault="000B48DC" w:rsidP="6DF88597">
      <w:pPr>
        <w:ind w:left="284"/>
      </w:pPr>
      <w:r w:rsidRPr="00775C58">
        <w:rPr>
          <w:noProof/>
          <w:color w:val="133350"/>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21B62226">
              <v:rect id="Rectangle 5"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16ADB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"/>
            </w:pict>
          </mc:Fallback>
        </mc:AlternateContent>
      </w:r>
    </w:p>
    <w:p w14:paraId="18679867" w14:textId="77777777" w:rsidR="004A1935" w:rsidRPr="00775C58" w:rsidRDefault="004A1935" w:rsidP="6DF88597">
      <w:pPr>
        <w:ind w:left="284"/>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6DF88597">
        <w:trPr>
          <w:tblCellSpacing w:w="56" w:type="dxa"/>
        </w:trPr>
        <w:tc>
          <w:tcPr>
            <w:tcW w:w="2382" w:type="dxa"/>
          </w:tcPr>
          <w:p w14:paraId="594E54C0" w14:textId="77777777" w:rsidR="000B48DC" w:rsidRPr="00123C5B" w:rsidRDefault="2DA234C4" w:rsidP="6DF88597">
            <w:pPr>
              <w:pStyle w:val="Title"/>
              <w:ind w:hanging="74"/>
              <w:rPr>
                <w:color w:val="FFFFFF" w:themeColor="background1"/>
              </w:rPr>
            </w:pPr>
            <w:r w:rsidRPr="6DF88597">
              <w:rPr>
                <w:color w:val="auto"/>
              </w:rPr>
              <w:t>Module Code</w:t>
            </w:r>
          </w:p>
        </w:tc>
        <w:tc>
          <w:tcPr>
            <w:tcW w:w="7818" w:type="dxa"/>
          </w:tcPr>
          <w:p w14:paraId="2D161F78" w14:textId="77777777" w:rsidR="000B48DC" w:rsidRPr="00123C5B" w:rsidRDefault="2DA234C4" w:rsidP="6DF88597">
            <w:pPr>
              <w:pStyle w:val="Title"/>
              <w:ind w:hanging="74"/>
              <w:rPr>
                <w:color w:val="FFFFFF" w:themeColor="background1"/>
              </w:rPr>
            </w:pPr>
            <w:r w:rsidRPr="6DF88597">
              <w:rPr>
                <w:color w:val="auto"/>
              </w:rPr>
              <w:t>Module Title</w:t>
            </w:r>
          </w:p>
        </w:tc>
      </w:tr>
      <w:tr w:rsidR="00775C58" w:rsidRPr="00775C58" w14:paraId="518AD8AE" w14:textId="77777777" w:rsidTr="6DF88597">
        <w:trPr>
          <w:tblCellSpacing w:w="56" w:type="dxa"/>
        </w:trPr>
        <w:tc>
          <w:tcPr>
            <w:tcW w:w="2382" w:type="dxa"/>
            <w:shd w:val="clear" w:color="auto" w:fill="D9E2F3" w:themeFill="accent1" w:themeFillTint="33"/>
          </w:tcPr>
          <w:p w14:paraId="64053972" w14:textId="4285D048" w:rsidR="000B48DC" w:rsidRPr="00775C58" w:rsidRDefault="00DC123E" w:rsidP="6DF88597">
            <w:pPr>
              <w:ind w:left="284" w:hanging="220"/>
            </w:pPr>
            <w:r>
              <w:rPr>
                <w:color w:val="133350"/>
              </w:rPr>
              <w:fldChar w:fldCharType="begin">
                <w:ffData>
                  <w:name w:val="Text1"/>
                  <w:enabled/>
                  <w:calcOnExit w:val="0"/>
                  <w:textInput>
                    <w:default w:val="Insert Module Code"/>
                  </w:textInput>
                </w:ffData>
              </w:fldChar>
            </w:r>
            <w:bookmarkStart w:id="0" w:name="Text1"/>
            <w:r>
              <w:rPr>
                <w:color w:val="133350"/>
              </w:rPr>
              <w:instrText xml:space="preserve"> FORMTEXT </w:instrText>
            </w:r>
            <w:r>
              <w:rPr>
                <w:color w:val="133350"/>
              </w:rPr>
            </w:r>
            <w:r>
              <w:rPr>
                <w:color w:val="133350"/>
              </w:rPr>
              <w:fldChar w:fldCharType="separate"/>
            </w:r>
            <w:r>
              <w:rPr>
                <w:noProof/>
                <w:color w:val="133350"/>
              </w:rPr>
              <w:t>Insert Module Code</w:t>
            </w:r>
            <w:r>
              <w:rPr>
                <w:color w:val="133350"/>
              </w:rPr>
              <w:fldChar w:fldCharType="end"/>
            </w:r>
            <w:bookmarkEnd w:id="0"/>
          </w:p>
        </w:tc>
        <w:tc>
          <w:tcPr>
            <w:tcW w:w="7818" w:type="dxa"/>
            <w:shd w:val="clear" w:color="auto" w:fill="D9E2F3" w:themeFill="accent1" w:themeFillTint="33"/>
          </w:tcPr>
          <w:p w14:paraId="3779AA66" w14:textId="4C9B2A3C" w:rsidR="000B48DC" w:rsidRPr="00775C58" w:rsidRDefault="000B48DC" w:rsidP="6DF88597">
            <w:pPr>
              <w:ind w:left="64"/>
              <w:rPr>
                <w:color w:val="000000" w:themeColor="text1"/>
                <w:highlight w:val="lightGray"/>
              </w:rPr>
            </w:pPr>
          </w:p>
        </w:tc>
      </w:tr>
      <w:tr w:rsidR="00775C58" w:rsidRPr="00775C58" w14:paraId="3BDE8B06" w14:textId="77777777" w:rsidTr="6DF88597">
        <w:trPr>
          <w:tblCellSpacing w:w="56" w:type="dxa"/>
        </w:trPr>
        <w:tc>
          <w:tcPr>
            <w:tcW w:w="2382" w:type="dxa"/>
          </w:tcPr>
          <w:p w14:paraId="56A76BF1" w14:textId="77777777" w:rsidR="000B48DC" w:rsidRPr="00123C5B" w:rsidRDefault="2DA234C4" w:rsidP="6DF88597">
            <w:pPr>
              <w:pStyle w:val="Title"/>
              <w:ind w:hanging="74"/>
              <w:rPr>
                <w:color w:val="FFFFFF" w:themeColor="background1"/>
              </w:rPr>
            </w:pPr>
            <w:r w:rsidRPr="6DF88597">
              <w:rPr>
                <w:color w:val="auto"/>
              </w:rPr>
              <w:t>Academic Year</w:t>
            </w:r>
          </w:p>
        </w:tc>
        <w:tc>
          <w:tcPr>
            <w:tcW w:w="7818" w:type="dxa"/>
          </w:tcPr>
          <w:p w14:paraId="6FE4E97E" w14:textId="77777777" w:rsidR="000B48DC" w:rsidRPr="00123C5B" w:rsidRDefault="2DA234C4" w:rsidP="6DF88597">
            <w:pPr>
              <w:pStyle w:val="Title"/>
              <w:ind w:hanging="74"/>
              <w:rPr>
                <w:color w:val="FFFFFF" w:themeColor="background1"/>
              </w:rPr>
            </w:pPr>
            <w:r w:rsidRPr="6DF88597">
              <w:rPr>
                <w:color w:val="auto"/>
              </w:rPr>
              <w:t>Semester</w:t>
            </w:r>
          </w:p>
        </w:tc>
      </w:tr>
      <w:tr w:rsidR="00775C58" w:rsidRPr="00775C58" w14:paraId="73668352" w14:textId="77777777" w:rsidTr="6DF88597">
        <w:trPr>
          <w:tblCellSpacing w:w="56" w:type="dxa"/>
        </w:trPr>
        <w:tc>
          <w:tcPr>
            <w:tcW w:w="2382" w:type="dxa"/>
            <w:shd w:val="clear" w:color="auto" w:fill="D9E2F3" w:themeFill="accent1" w:themeFillTint="33"/>
          </w:tcPr>
          <w:p w14:paraId="63882F95" w14:textId="190A25DA" w:rsidR="000B48DC" w:rsidRPr="00775C58" w:rsidRDefault="000B48DC" w:rsidP="6DF88597">
            <w:pPr>
              <w:ind w:left="284" w:hanging="220"/>
              <w:rPr>
                <w:color w:val="000000" w:themeColor="text1"/>
                <w:highlight w:val="lightGray"/>
              </w:rPr>
            </w:pPr>
          </w:p>
        </w:tc>
        <w:tc>
          <w:tcPr>
            <w:tcW w:w="7818" w:type="dxa"/>
            <w:shd w:val="clear" w:color="auto" w:fill="D9E2F3" w:themeFill="accent1" w:themeFillTint="33"/>
          </w:tcPr>
          <w:p w14:paraId="7A964F20" w14:textId="258DB00C" w:rsidR="000B48DC" w:rsidRPr="00775C58" w:rsidRDefault="001C1D40" w:rsidP="6DF88597">
            <w:pPr>
              <w:ind w:left="284" w:hanging="220"/>
            </w:pPr>
            <w:r>
              <w:rPr>
                <w:color w:val="133350"/>
              </w:rPr>
              <w:fldChar w:fldCharType="begin">
                <w:ffData>
                  <w:name w:val="Text4"/>
                  <w:enabled/>
                  <w:calcOnExit w:val="0"/>
                  <w:textInput>
                    <w:default w:val="Insert Semster"/>
                  </w:textInput>
                </w:ffData>
              </w:fldChar>
            </w:r>
            <w:bookmarkStart w:id="1" w:name="Text4"/>
            <w:r>
              <w:rPr>
                <w:color w:val="133350"/>
              </w:rPr>
              <w:instrText xml:space="preserve"> FORMTEXT </w:instrText>
            </w:r>
            <w:r>
              <w:rPr>
                <w:color w:val="133350"/>
              </w:rPr>
            </w:r>
            <w:r>
              <w:rPr>
                <w:color w:val="133350"/>
              </w:rPr>
              <w:fldChar w:fldCharType="separate"/>
            </w:r>
            <w:r w:rsidR="434072A4">
              <w:rPr>
                <w:noProof/>
                <w:color w:val="133350"/>
              </w:rPr>
              <w:t>Insert Semster</w:t>
            </w:r>
            <w:r>
              <w:rPr>
                <w:color w:val="133350"/>
              </w:rPr>
              <w:fldChar w:fldCharType="end"/>
            </w:r>
            <w:bookmarkEnd w:id="1"/>
          </w:p>
        </w:tc>
      </w:tr>
      <w:tr w:rsidR="00775C58" w:rsidRPr="00775C58" w14:paraId="39A056B7" w14:textId="77777777" w:rsidTr="6DF88597">
        <w:trPr>
          <w:tblCellSpacing w:w="56" w:type="dxa"/>
        </w:trPr>
        <w:tc>
          <w:tcPr>
            <w:tcW w:w="10312" w:type="dxa"/>
            <w:gridSpan w:val="2"/>
          </w:tcPr>
          <w:p w14:paraId="3EC8D501" w14:textId="2685C11A" w:rsidR="000B48DC" w:rsidRPr="00775C58" w:rsidRDefault="2DA234C4" w:rsidP="6DF88597">
            <w:pPr>
              <w:pStyle w:val="Title"/>
              <w:ind w:hanging="74"/>
              <w:rPr>
                <w:color w:val="auto"/>
              </w:rPr>
            </w:pPr>
            <w:r w:rsidRPr="6DF88597">
              <w:rPr>
                <w:color w:val="auto"/>
              </w:rPr>
              <w:t>Module Leader</w:t>
            </w:r>
            <w:r w:rsidR="001560B9" w:rsidRPr="6DF88597">
              <w:rPr>
                <w:color w:val="auto"/>
              </w:rPr>
              <w:t xml:space="preserve"> Name &amp;</w:t>
            </w:r>
            <w:r w:rsidRPr="6DF88597">
              <w:rPr>
                <w:color w:val="auto"/>
              </w:rPr>
              <w:t xml:space="preserve"> </w:t>
            </w:r>
            <w:r w:rsidR="001560B9" w:rsidRPr="6DF88597">
              <w:rPr>
                <w:color w:val="auto"/>
              </w:rPr>
              <w:t>E</w:t>
            </w:r>
            <w:r w:rsidRPr="6DF88597">
              <w:rPr>
                <w:color w:val="auto"/>
              </w:rPr>
              <w:t>mail</w:t>
            </w:r>
          </w:p>
        </w:tc>
      </w:tr>
      <w:tr w:rsidR="00775C58" w:rsidRPr="00775C58" w14:paraId="37CE5A03" w14:textId="77777777" w:rsidTr="6DF88597">
        <w:trPr>
          <w:tblCellSpacing w:w="56" w:type="dxa"/>
        </w:trPr>
        <w:tc>
          <w:tcPr>
            <w:tcW w:w="10312" w:type="dxa"/>
            <w:gridSpan w:val="2"/>
            <w:shd w:val="clear" w:color="auto" w:fill="D9E2F3" w:themeFill="accent1" w:themeFillTint="33"/>
          </w:tcPr>
          <w:p w14:paraId="572B6BAB" w14:textId="0B4ED70B" w:rsidR="000B48DC" w:rsidRPr="00775C58" w:rsidRDefault="001C1D40" w:rsidP="6DF88597">
            <w:pPr>
              <w:ind w:left="284" w:hanging="220"/>
            </w:pPr>
            <w:r>
              <w:rPr>
                <w:color w:val="133350"/>
              </w:rPr>
              <w:fldChar w:fldCharType="begin">
                <w:ffData>
                  <w:name w:val="Text5"/>
                  <w:enabled/>
                  <w:calcOnExit w:val="0"/>
                  <w:textInput>
                    <w:default w:val="Instert Module Leader Name &amp; E-Mail Address"/>
                  </w:textInput>
                </w:ffData>
              </w:fldChar>
            </w:r>
            <w:bookmarkStart w:id="2" w:name="Text5"/>
            <w:r>
              <w:rPr>
                <w:color w:val="133350"/>
              </w:rPr>
              <w:instrText xml:space="preserve"> FORMTEXT </w:instrText>
            </w:r>
            <w:r>
              <w:rPr>
                <w:color w:val="133350"/>
              </w:rPr>
            </w:r>
            <w:r>
              <w:rPr>
                <w:color w:val="133350"/>
              </w:rPr>
              <w:fldChar w:fldCharType="separate"/>
            </w:r>
            <w:r w:rsidR="434072A4">
              <w:rPr>
                <w:noProof/>
                <w:color w:val="133350"/>
              </w:rPr>
              <w:t>Instert Module Leader Name &amp; E-Mail Address</w:t>
            </w:r>
            <w:r>
              <w:rPr>
                <w:color w:val="133350"/>
              </w:rPr>
              <w:fldChar w:fldCharType="end"/>
            </w:r>
            <w:bookmarkEnd w:id="2"/>
          </w:p>
        </w:tc>
      </w:tr>
    </w:tbl>
    <w:p w14:paraId="6FB76155" w14:textId="3A8B92A8" w:rsidR="5BE8E13B" w:rsidRDefault="5BE8E13B" w:rsidP="5BE8E13B"/>
    <w:p w14:paraId="76F719BB" w14:textId="17FDF096" w:rsidR="00C762F3" w:rsidRDefault="00820553" w:rsidP="5BE8E13B">
      <w:pPr>
        <w:ind w:left="284" w:firstLine="3685"/>
        <w:rPr>
          <w:color w:val="0D0D0D" w:themeColor="text1" w:themeTint="F2"/>
        </w:rPr>
      </w:pPr>
      <w:bookmarkStart w:id="3" w:name="_Toc106007769"/>
      <w:bookmarkStart w:id="4" w:name="_Toc2063321926"/>
      <w:r w:rsidRPr="5BE8E13B">
        <w:rPr>
          <w:rStyle w:val="Heading1Char"/>
          <w:color w:val="0D0D0D" w:themeColor="text1" w:themeTint="F2"/>
        </w:rPr>
        <w:t>Content</w:t>
      </w:r>
      <w:bookmarkEnd w:id="3"/>
      <w:bookmarkEnd w:id="4"/>
    </w:p>
    <w:p w14:paraId="00A316DF" w14:textId="77777777" w:rsidR="00C762F3" w:rsidRDefault="00C762F3" w:rsidP="5BE8E13B">
      <w:pPr>
        <w:ind w:left="284"/>
        <w:rPr>
          <w:color w:val="0D0D0D" w:themeColor="text1" w:themeTint="F2"/>
        </w:rPr>
      </w:pPr>
    </w:p>
    <w:p w14:paraId="4256DEAB" w14:textId="20A27D82" w:rsidR="0034283F" w:rsidRPr="0080355D" w:rsidRDefault="5BE8E13B" w:rsidP="5BE8E13B">
      <w:pPr>
        <w:pStyle w:val="TOC1"/>
        <w:tabs>
          <w:tab w:val="clear" w:pos="10456"/>
          <w:tab w:val="right" w:leader="dot" w:pos="10455"/>
        </w:tabs>
        <w:rPr>
          <w:noProof/>
          <w:color w:val="0D0D0D" w:themeColor="text1" w:themeTint="F2"/>
          <w:lang w:eastAsia="en-GB"/>
        </w:rPr>
      </w:pPr>
      <w:r>
        <w:fldChar w:fldCharType="begin"/>
      </w:r>
      <w:r w:rsidR="00C762F3">
        <w:instrText>TOC \o "1-1" \z \u \h</w:instrText>
      </w:r>
      <w:r>
        <w:fldChar w:fldCharType="separate"/>
      </w:r>
      <w:hyperlink w:anchor="_Toc2063321926">
        <w:r w:rsidRPr="5BE8E13B">
          <w:rPr>
            <w:rStyle w:val="Hyperlink"/>
          </w:rPr>
          <w:t>Content</w:t>
        </w:r>
        <w:r w:rsidR="00C762F3">
          <w:tab/>
        </w:r>
        <w:r w:rsidR="00C762F3">
          <w:fldChar w:fldCharType="begin"/>
        </w:r>
        <w:r w:rsidR="00C762F3">
          <w:instrText>PAGEREF _Toc2063321926 \h</w:instrText>
        </w:r>
        <w:r w:rsidR="00C762F3">
          <w:fldChar w:fldCharType="separate"/>
        </w:r>
        <w:r w:rsidRPr="5BE8E13B">
          <w:rPr>
            <w:rStyle w:val="Hyperlink"/>
          </w:rPr>
          <w:t>1</w:t>
        </w:r>
        <w:r w:rsidR="00C762F3">
          <w:fldChar w:fldCharType="end"/>
        </w:r>
      </w:hyperlink>
    </w:p>
    <w:p w14:paraId="19A91B2B" w14:textId="2AFDE43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385515352">
        <w:r w:rsidRPr="5BE8E13B">
          <w:rPr>
            <w:rStyle w:val="Hyperlink"/>
          </w:rPr>
          <w:t>Module Welcome,Aims &amp; Learning Outcomes</w:t>
        </w:r>
        <w:r w:rsidR="0034283F">
          <w:tab/>
        </w:r>
        <w:r w:rsidR="0034283F">
          <w:fldChar w:fldCharType="begin"/>
        </w:r>
        <w:r w:rsidR="0034283F">
          <w:instrText>PAGEREF _Toc1385515352 \h</w:instrText>
        </w:r>
        <w:r w:rsidR="0034283F">
          <w:fldChar w:fldCharType="separate"/>
        </w:r>
        <w:r w:rsidRPr="5BE8E13B">
          <w:rPr>
            <w:rStyle w:val="Hyperlink"/>
          </w:rPr>
          <w:t>2</w:t>
        </w:r>
        <w:r w:rsidR="0034283F">
          <w:fldChar w:fldCharType="end"/>
        </w:r>
      </w:hyperlink>
    </w:p>
    <w:p w14:paraId="0783FA52" w14:textId="0943F8A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629237582">
        <w:r w:rsidRPr="5BE8E13B">
          <w:rPr>
            <w:rStyle w:val="Hyperlink"/>
          </w:rPr>
          <w:t>Teaching Team</w:t>
        </w:r>
        <w:r w:rsidR="0034283F">
          <w:tab/>
        </w:r>
        <w:r w:rsidR="0034283F">
          <w:fldChar w:fldCharType="begin"/>
        </w:r>
        <w:r w:rsidR="0034283F">
          <w:instrText>PAGEREF _Toc1629237582 \h</w:instrText>
        </w:r>
        <w:r w:rsidR="0034283F">
          <w:fldChar w:fldCharType="separate"/>
        </w:r>
        <w:r w:rsidRPr="5BE8E13B">
          <w:rPr>
            <w:rStyle w:val="Hyperlink"/>
          </w:rPr>
          <w:t>2</w:t>
        </w:r>
        <w:r w:rsidR="0034283F">
          <w:fldChar w:fldCharType="end"/>
        </w:r>
      </w:hyperlink>
    </w:p>
    <w:p w14:paraId="6D26CA04" w14:textId="72AC2263" w:rsidR="0034283F" w:rsidRPr="0080355D" w:rsidRDefault="5BE8E13B" w:rsidP="5BE8E13B">
      <w:pPr>
        <w:pStyle w:val="TOC1"/>
        <w:tabs>
          <w:tab w:val="clear" w:pos="10456"/>
          <w:tab w:val="right" w:leader="dot" w:pos="10455"/>
        </w:tabs>
        <w:rPr>
          <w:noProof/>
          <w:color w:val="0D0D0D" w:themeColor="text1" w:themeTint="F2"/>
          <w:lang w:eastAsia="en-GB"/>
        </w:rPr>
      </w:pPr>
      <w:hyperlink w:anchor="_Toc575502298">
        <w:r w:rsidRPr="5BE8E13B">
          <w:rPr>
            <w:rStyle w:val="Hyperlink"/>
          </w:rPr>
          <w:t>Learning, Teaching, and Assessment</w:t>
        </w:r>
        <w:r w:rsidR="0034283F">
          <w:tab/>
        </w:r>
        <w:r w:rsidR="0034283F">
          <w:fldChar w:fldCharType="begin"/>
        </w:r>
        <w:r w:rsidR="0034283F">
          <w:instrText>PAGEREF _Toc575502298 \h</w:instrText>
        </w:r>
        <w:r w:rsidR="0034283F">
          <w:fldChar w:fldCharType="separate"/>
        </w:r>
        <w:r w:rsidRPr="5BE8E13B">
          <w:rPr>
            <w:rStyle w:val="Hyperlink"/>
          </w:rPr>
          <w:t>2</w:t>
        </w:r>
        <w:r w:rsidR="0034283F">
          <w:fldChar w:fldCharType="end"/>
        </w:r>
      </w:hyperlink>
    </w:p>
    <w:p w14:paraId="0420FE6F" w14:textId="4C1A87AA"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229581412">
        <w:r w:rsidRPr="5BE8E13B">
          <w:rPr>
            <w:rStyle w:val="Hyperlink"/>
          </w:rPr>
          <w:t>Teaching Schedule</w:t>
        </w:r>
        <w:r w:rsidR="0034283F">
          <w:tab/>
        </w:r>
        <w:r w:rsidR="0034283F">
          <w:fldChar w:fldCharType="begin"/>
        </w:r>
        <w:r w:rsidR="0034283F">
          <w:instrText>PAGEREF _Toc1229581412 \h</w:instrText>
        </w:r>
        <w:r w:rsidR="0034283F">
          <w:fldChar w:fldCharType="separate"/>
        </w:r>
        <w:r w:rsidRPr="5BE8E13B">
          <w:rPr>
            <w:rStyle w:val="Hyperlink"/>
          </w:rPr>
          <w:t>3</w:t>
        </w:r>
        <w:r w:rsidR="0034283F">
          <w:fldChar w:fldCharType="end"/>
        </w:r>
      </w:hyperlink>
    </w:p>
    <w:p w14:paraId="00CD88EC" w14:textId="2AE29EEE" w:rsidR="0034283F" w:rsidRPr="0080355D" w:rsidRDefault="5BE8E13B" w:rsidP="5BE8E13B">
      <w:pPr>
        <w:pStyle w:val="TOC1"/>
        <w:tabs>
          <w:tab w:val="clear" w:pos="10456"/>
          <w:tab w:val="right" w:leader="dot" w:pos="10455"/>
        </w:tabs>
        <w:rPr>
          <w:noProof/>
          <w:color w:val="0D0D0D" w:themeColor="text1" w:themeTint="F2"/>
          <w:lang w:eastAsia="en-GB"/>
        </w:rPr>
      </w:pPr>
      <w:hyperlink w:anchor="_Toc933033446">
        <w:r w:rsidRPr="5BE8E13B">
          <w:rPr>
            <w:rStyle w:val="Hyperlink"/>
          </w:rPr>
          <w:t>Assessment Overview</w:t>
        </w:r>
        <w:r w:rsidR="0034283F">
          <w:tab/>
        </w:r>
        <w:r w:rsidR="0034283F">
          <w:fldChar w:fldCharType="begin"/>
        </w:r>
        <w:r w:rsidR="0034283F">
          <w:instrText>PAGEREF _Toc933033446 \h</w:instrText>
        </w:r>
        <w:r w:rsidR="0034283F">
          <w:fldChar w:fldCharType="separate"/>
        </w:r>
        <w:r w:rsidRPr="5BE8E13B">
          <w:rPr>
            <w:rStyle w:val="Hyperlink"/>
          </w:rPr>
          <w:t>4</w:t>
        </w:r>
        <w:r w:rsidR="0034283F">
          <w:fldChar w:fldCharType="end"/>
        </w:r>
      </w:hyperlink>
    </w:p>
    <w:p w14:paraId="680A79BC" w14:textId="3C8F25D7" w:rsidR="0034283F" w:rsidRDefault="5BE8E13B" w:rsidP="5BE8E13B">
      <w:pPr>
        <w:pStyle w:val="TOC1"/>
        <w:tabs>
          <w:tab w:val="clear" w:pos="10456"/>
          <w:tab w:val="right" w:leader="dot" w:pos="10455"/>
        </w:tabs>
        <w:rPr>
          <w:noProof/>
          <w:color w:val="0D0D0D" w:themeColor="text1" w:themeTint="F2"/>
          <w:lang w:eastAsia="en-GB"/>
        </w:rPr>
      </w:pPr>
      <w:hyperlink w:anchor="_Toc1570313032">
        <w:r w:rsidRPr="5BE8E13B">
          <w:rPr>
            <w:rStyle w:val="Hyperlink"/>
          </w:rPr>
          <w:t>Placement Information</w:t>
        </w:r>
        <w:r w:rsidR="0034283F">
          <w:tab/>
        </w:r>
        <w:r w:rsidR="0034283F">
          <w:fldChar w:fldCharType="begin"/>
        </w:r>
        <w:r w:rsidR="0034283F">
          <w:instrText>PAGEREF _Toc1570313032 \h</w:instrText>
        </w:r>
        <w:r w:rsidR="0034283F">
          <w:fldChar w:fldCharType="separate"/>
        </w:r>
        <w:r w:rsidRPr="5BE8E13B">
          <w:rPr>
            <w:rStyle w:val="Hyperlink"/>
          </w:rPr>
          <w:t>4</w:t>
        </w:r>
        <w:r w:rsidR="0034283F">
          <w:fldChar w:fldCharType="end"/>
        </w:r>
      </w:hyperlink>
    </w:p>
    <w:p w14:paraId="68855B55" w14:textId="2F536C33" w:rsidR="5BE8E13B" w:rsidRDefault="5BE8E13B" w:rsidP="5BE8E13B">
      <w:pPr>
        <w:pStyle w:val="TOC1"/>
        <w:tabs>
          <w:tab w:val="clear" w:pos="10456"/>
          <w:tab w:val="right" w:leader="dot" w:pos="10455"/>
        </w:tabs>
        <w:rPr>
          <w:color w:val="0D0D0D" w:themeColor="text1" w:themeTint="F2"/>
        </w:rPr>
      </w:pPr>
      <w:hyperlink w:anchor="_Toc446984182">
        <w:r w:rsidRPr="5BE8E13B">
          <w:rPr>
            <w:rStyle w:val="Hyperlink"/>
          </w:rPr>
          <w:t>Further Information</w:t>
        </w:r>
        <w:r>
          <w:tab/>
        </w:r>
        <w:r>
          <w:fldChar w:fldCharType="begin"/>
        </w:r>
        <w:r>
          <w:instrText>PAGEREF _Toc446984182 \h</w:instrText>
        </w:r>
        <w:r>
          <w:fldChar w:fldCharType="separate"/>
        </w:r>
        <w:r w:rsidRPr="5BE8E13B">
          <w:rPr>
            <w:rStyle w:val="Hyperlink"/>
          </w:rPr>
          <w:t>6</w:t>
        </w:r>
        <w:r>
          <w:fldChar w:fldCharType="end"/>
        </w:r>
      </w:hyperlink>
      <w:r>
        <w:fldChar w:fldCharType="end"/>
      </w:r>
    </w:p>
    <w:p w14:paraId="3F125AFB" w14:textId="3860575A" w:rsidR="00775C58" w:rsidRPr="00775C58" w:rsidRDefault="00C762F3" w:rsidP="6DF88597">
      <w:r w:rsidRPr="5BE8E13B">
        <w:br w:type="page"/>
      </w:r>
    </w:p>
    <w:p w14:paraId="3E3932FD" w14:textId="77777777" w:rsidR="000B48DC" w:rsidRPr="00775C58" w:rsidRDefault="000B48DC" w:rsidP="6DF88597"/>
    <w:p w14:paraId="3365EBA7" w14:textId="0FFDA22C" w:rsidR="00F65D64" w:rsidRPr="00775C58" w:rsidRDefault="001560B9" w:rsidP="6DF88597">
      <w:pPr>
        <w:pStyle w:val="Heading1"/>
        <w:spacing w:line="240" w:lineRule="auto"/>
        <w:ind w:firstLine="0"/>
        <w:rPr>
          <w:color w:val="auto"/>
        </w:rPr>
      </w:pPr>
      <w:bookmarkStart w:id="5" w:name="_Toc1385515352"/>
      <w:r w:rsidRPr="5BE8E13B">
        <w:rPr>
          <w:color w:val="auto"/>
        </w:rPr>
        <w:t>Module Welcome,</w:t>
      </w:r>
      <w:r>
        <w:br/>
      </w:r>
      <w:r w:rsidRPr="5BE8E13B">
        <w:rPr>
          <w:color w:val="auto"/>
        </w:rPr>
        <w:t>Aims &amp; Learning Outcomes</w:t>
      </w:r>
      <w:bookmarkEnd w:id="5"/>
    </w:p>
    <w:p w14:paraId="45567AEC" w14:textId="77777777" w:rsidR="00F56A33" w:rsidRPr="00775C58" w:rsidRDefault="00F56A33"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110D1DC" w14:textId="77777777" w:rsidTr="6DF88597">
        <w:trPr>
          <w:tblCellSpacing w:w="56" w:type="dxa"/>
        </w:trPr>
        <w:tc>
          <w:tcPr>
            <w:tcW w:w="4893" w:type="pct"/>
            <w:tcBorders>
              <w:top w:val="nil"/>
              <w:left w:val="nil"/>
              <w:bottom w:val="nil"/>
              <w:right w:val="nil"/>
            </w:tcBorders>
          </w:tcPr>
          <w:p w14:paraId="21B67E1D" w14:textId="38A0BDDD" w:rsidR="0090240E" w:rsidRPr="00775C58" w:rsidRDefault="00BF2430" w:rsidP="6DF88597">
            <w:pPr>
              <w:pStyle w:val="Title"/>
              <w:rPr>
                <w:color w:val="auto"/>
              </w:rPr>
            </w:pPr>
            <w:r w:rsidRPr="6DF88597">
              <w:rPr>
                <w:color w:val="auto"/>
              </w:rPr>
              <w:t>Welcome</w:t>
            </w:r>
          </w:p>
        </w:tc>
      </w:tr>
      <w:tr w:rsidR="00775C58" w:rsidRPr="00775C58" w14:paraId="1195CD67"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4948A98" w14:textId="112A0795" w:rsidR="0090240E" w:rsidRPr="00775C58" w:rsidRDefault="0017574F" w:rsidP="6DF88597">
            <w:pPr>
              <w:rPr>
                <w:noProof/>
              </w:rPr>
            </w:pPr>
            <w:r>
              <w:fldChar w:fldCharType="begin">
                <w:ffData>
                  <w:name w:val="Welcome"/>
                  <w:enabled/>
                  <w:calcOnExit w:val="0"/>
                  <w:textInput>
                    <w:default w:val="Insert Welcome Message from the Module Leader – Staff can type a short message, or may prefer to enter a link to a recorded Panopto video"/>
                  </w:textInput>
                </w:ffData>
              </w:fldChar>
            </w:r>
            <w:bookmarkStart w:id="6" w:name="Welcome"/>
            <w:r>
              <w:instrText xml:space="preserve"> FORMTEXT </w:instrText>
            </w:r>
            <w:r>
              <w:fldChar w:fldCharType="separate"/>
            </w:r>
            <w:r w:rsidR="0EC9F968">
              <w:rPr>
                <w:noProof/>
              </w:rPr>
              <w:t>Insert Welcome Message from the Module Leader – Staff can type a short message, or may prefer to enter a link to a recorded Panopto video</w:t>
            </w:r>
            <w:r>
              <w:fldChar w:fldCharType="end"/>
            </w:r>
            <w:bookmarkEnd w:id="6"/>
          </w:p>
        </w:tc>
      </w:tr>
    </w:tbl>
    <w:p w14:paraId="12798DAE" w14:textId="7541713D" w:rsidR="0090240E" w:rsidRDefault="0090240E"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BF2430" w:rsidRPr="00775C58" w14:paraId="3E366CF6" w14:textId="77777777" w:rsidTr="6DF88597">
        <w:trPr>
          <w:tblCellSpacing w:w="56" w:type="dxa"/>
        </w:trPr>
        <w:tc>
          <w:tcPr>
            <w:tcW w:w="4893" w:type="pct"/>
            <w:tcBorders>
              <w:top w:val="nil"/>
              <w:left w:val="nil"/>
              <w:bottom w:val="nil"/>
              <w:right w:val="nil"/>
            </w:tcBorders>
          </w:tcPr>
          <w:p w14:paraId="2962612B" w14:textId="77777777" w:rsidR="00BF2430" w:rsidRPr="00775C58" w:rsidRDefault="00BF2430" w:rsidP="6DF88597">
            <w:pPr>
              <w:pStyle w:val="Title"/>
              <w:rPr>
                <w:color w:val="auto"/>
              </w:rPr>
            </w:pPr>
            <w:r w:rsidRPr="6DF88597">
              <w:rPr>
                <w:color w:val="auto"/>
              </w:rPr>
              <w:t>Module Aims</w:t>
            </w:r>
          </w:p>
        </w:tc>
      </w:tr>
      <w:tr w:rsidR="00BF2430" w:rsidRPr="00775C58" w14:paraId="787D01A5"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8FEF800" w14:textId="2F7AD14B" w:rsidR="00BF2430" w:rsidRPr="00775C58" w:rsidRDefault="0017574F" w:rsidP="6DF88597">
            <w:pPr>
              <w:rPr>
                <w:noProof/>
              </w:rPr>
            </w:pPr>
            <w:r>
              <w:fldChar w:fldCharType="begin">
                <w:ffData>
                  <w:name w:val="ModuleAims"/>
                  <w:enabled/>
                  <w:calcOnExit w:val="0"/>
                  <w:textInput>
                    <w:default w:val="Insert Module Aims"/>
                  </w:textInput>
                </w:ffData>
              </w:fldChar>
            </w:r>
            <w:bookmarkStart w:id="7" w:name="ModuleAims"/>
            <w:r>
              <w:instrText xml:space="preserve"> FORMTEXT </w:instrText>
            </w:r>
            <w:r>
              <w:fldChar w:fldCharType="separate"/>
            </w:r>
            <w:r w:rsidR="0EC9F968">
              <w:rPr>
                <w:noProof/>
              </w:rPr>
              <w:t>Insert Module Aims</w:t>
            </w:r>
            <w:r>
              <w:fldChar w:fldCharType="end"/>
            </w:r>
            <w:bookmarkEnd w:id="7"/>
            <w:r w:rsidR="005A0415">
              <w:fldChar w:fldCharType="begin">
                <w:ffData>
                  <w:name w:val="Text7"/>
                  <w:enabled/>
                  <w:calcOnExit w:val="0"/>
                  <w:textInput/>
                </w:ffData>
              </w:fldChar>
            </w:r>
            <w:bookmarkStart w:id="8" w:name="Text7"/>
            <w:r w:rsidR="005A0415">
              <w:instrText xml:space="preserve"> FORMTEXT </w:instrText>
            </w:r>
            <w:r w:rsidR="005A0415">
              <w:fldChar w:fldCharType="separate"/>
            </w:r>
            <w:r w:rsidR="005A0415">
              <w:fldChar w:fldCharType="end"/>
            </w:r>
            <w:bookmarkEnd w:id="8"/>
          </w:p>
        </w:tc>
      </w:tr>
    </w:tbl>
    <w:p w14:paraId="4A3D368B" w14:textId="77777777" w:rsidR="00BF2430" w:rsidRPr="00775C58" w:rsidRDefault="00BF2430" w:rsidP="6DF88597"/>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6DF88597">
        <w:trPr>
          <w:tblCellSpacing w:w="56" w:type="dxa"/>
        </w:trPr>
        <w:tc>
          <w:tcPr>
            <w:tcW w:w="4857" w:type="pct"/>
          </w:tcPr>
          <w:p w14:paraId="5C3D1052" w14:textId="554ACA6B" w:rsidR="0090240E" w:rsidRPr="00775C58" w:rsidRDefault="00BF2430" w:rsidP="6DF88597">
            <w:pPr>
              <w:pStyle w:val="Title"/>
              <w:rPr>
                <w:color w:val="auto"/>
              </w:rPr>
            </w:pPr>
            <w:r w:rsidRPr="6DF88597">
              <w:rPr>
                <w:color w:val="auto"/>
              </w:rPr>
              <w:t>Learning Outcomes</w:t>
            </w:r>
          </w:p>
        </w:tc>
      </w:tr>
      <w:tr w:rsidR="00775C58" w:rsidRPr="00775C58" w14:paraId="1D7F466E" w14:textId="77777777" w:rsidTr="6DF88597">
        <w:trPr>
          <w:tblCellSpacing w:w="56" w:type="dxa"/>
        </w:trPr>
        <w:tc>
          <w:tcPr>
            <w:tcW w:w="4857" w:type="pct"/>
            <w:shd w:val="clear" w:color="auto" w:fill="DAE3F3"/>
          </w:tcPr>
          <w:p w14:paraId="284FEE8C" w14:textId="240D20E8" w:rsidR="0090240E" w:rsidRPr="00775C58" w:rsidRDefault="0017574F" w:rsidP="6DF88597">
            <w:pPr>
              <w:rPr>
                <w:noProof/>
              </w:rPr>
            </w:pPr>
            <w:r>
              <w:fldChar w:fldCharType="begin">
                <w:ffData>
                  <w:name w:val="LearningOutcomes"/>
                  <w:enabled/>
                  <w:calcOnExit w:val="0"/>
                  <w:textInput>
                    <w:default w:val="Insert Learning Outcomes"/>
                  </w:textInput>
                </w:ffData>
              </w:fldChar>
            </w:r>
            <w:bookmarkStart w:id="9" w:name="LearningOutcomes"/>
            <w:r>
              <w:instrText xml:space="preserve"> FORMTEXT </w:instrText>
            </w:r>
            <w:r>
              <w:fldChar w:fldCharType="separate"/>
            </w:r>
            <w:r w:rsidR="0EC9F968">
              <w:rPr>
                <w:noProof/>
              </w:rPr>
              <w:t>Insert Learning Outcomes</w:t>
            </w:r>
            <w:r>
              <w:fldChar w:fldCharType="end"/>
            </w:r>
            <w:bookmarkEnd w:id="9"/>
          </w:p>
        </w:tc>
      </w:tr>
    </w:tbl>
    <w:p w14:paraId="36BDAE12" w14:textId="77777777" w:rsidR="0090240E" w:rsidRDefault="0090240E" w:rsidP="6DF88597"/>
    <w:p w14:paraId="25CBC6A7" w14:textId="77777777" w:rsidR="00875A43" w:rsidRPr="00775C58" w:rsidRDefault="00875A43" w:rsidP="6DF88597"/>
    <w:p w14:paraId="1590AD8B" w14:textId="43A56177" w:rsidR="000B2AB0" w:rsidRPr="00775C58" w:rsidRDefault="00BF2430" w:rsidP="6DF88597">
      <w:pPr>
        <w:pStyle w:val="Heading1"/>
        <w:ind w:firstLine="0"/>
        <w:rPr>
          <w:color w:val="auto"/>
        </w:rPr>
      </w:pPr>
      <w:bookmarkStart w:id="10" w:name="_Toc1629237582"/>
      <w:r w:rsidRPr="5BE8E13B">
        <w:rPr>
          <w:color w:val="auto"/>
        </w:rPr>
        <w:t>Teaching Team</w:t>
      </w:r>
      <w:bookmarkEnd w:id="10"/>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3"/>
        <w:gridCol w:w="7853"/>
      </w:tblGrid>
      <w:tr w:rsidR="00D71356" w:rsidRPr="00D71356" w14:paraId="44C6ED34" w14:textId="77777777" w:rsidTr="6DF88597">
        <w:trPr>
          <w:tblCellSpacing w:w="56" w:type="dxa"/>
        </w:trPr>
        <w:tc>
          <w:tcPr>
            <w:tcW w:w="1164" w:type="pct"/>
            <w:shd w:val="clear" w:color="auto" w:fill="002060"/>
          </w:tcPr>
          <w:p w14:paraId="15AB9773" w14:textId="64A6CA09" w:rsidR="0090240E" w:rsidRPr="00D71356" w:rsidRDefault="00D71356" w:rsidP="00C94830">
            <w:pPr>
              <w:pStyle w:val="Title"/>
              <w:rPr>
                <w:color w:val="auto"/>
              </w:rPr>
            </w:pPr>
            <w:r w:rsidRPr="00D71356">
              <w:rPr>
                <w:color w:val="auto"/>
              </w:rPr>
              <w:t>Staff Name</w:t>
            </w:r>
          </w:p>
        </w:tc>
        <w:tc>
          <w:tcPr>
            <w:tcW w:w="3675" w:type="pct"/>
            <w:shd w:val="clear" w:color="auto" w:fill="002060"/>
          </w:tcPr>
          <w:p w14:paraId="72DDDF28" w14:textId="77B96BCE" w:rsidR="0090240E" w:rsidRPr="00D71356" w:rsidRDefault="010798C5" w:rsidP="6DF88597">
            <w:pPr>
              <w:rPr>
                <w:sz w:val="24"/>
                <w:szCs w:val="24"/>
              </w:rPr>
            </w:pPr>
            <w:r w:rsidRPr="6DF88597">
              <w:rPr>
                <w:sz w:val="24"/>
                <w:szCs w:val="24"/>
              </w:rPr>
              <w:t>Staff Intro / E-mail / Room Number</w:t>
            </w:r>
          </w:p>
        </w:tc>
      </w:tr>
      <w:tr w:rsidR="0017574F" w:rsidRPr="00775C58" w14:paraId="103F001C" w14:textId="77777777" w:rsidTr="6DF88597">
        <w:trPr>
          <w:tblCellSpacing w:w="56" w:type="dxa"/>
        </w:trPr>
        <w:tc>
          <w:tcPr>
            <w:tcW w:w="1164" w:type="pct"/>
          </w:tcPr>
          <w:p w14:paraId="2B08D40B" w14:textId="5396DC79" w:rsidR="0017574F" w:rsidRDefault="00D71356" w:rsidP="6DF88597">
            <w:pPr>
              <w:rPr>
                <w:noProof/>
              </w:rPr>
            </w:pPr>
            <w:r>
              <w:fldChar w:fldCharType="begin">
                <w:ffData>
                  <w:name w:val="Text20"/>
                  <w:enabled/>
                  <w:calcOnExit w:val="0"/>
                  <w:textInput/>
                </w:ffData>
              </w:fldChar>
            </w:r>
            <w:bookmarkStart w:id="11" w:name="Text20"/>
            <w:r>
              <w:instrText xml:space="preserve"> FORMTEXT </w:instrText>
            </w:r>
            <w:r>
              <w:fldChar w:fldCharType="separate"/>
            </w:r>
            <w:r w:rsidR="010798C5">
              <w:rPr>
                <w:noProof/>
              </w:rPr>
              <w:t> </w:t>
            </w:r>
            <w:r w:rsidR="010798C5">
              <w:rPr>
                <w:noProof/>
              </w:rPr>
              <w:t> </w:t>
            </w:r>
            <w:r w:rsidR="010798C5">
              <w:rPr>
                <w:noProof/>
              </w:rPr>
              <w:t> </w:t>
            </w:r>
            <w:r w:rsidR="010798C5">
              <w:rPr>
                <w:noProof/>
              </w:rPr>
              <w:t> </w:t>
            </w:r>
            <w:r w:rsidR="010798C5">
              <w:rPr>
                <w:noProof/>
              </w:rPr>
              <w:t> </w:t>
            </w:r>
            <w:r>
              <w:fldChar w:fldCharType="end"/>
            </w:r>
            <w:bookmarkEnd w:id="11"/>
          </w:p>
        </w:tc>
        <w:tc>
          <w:tcPr>
            <w:tcW w:w="3675" w:type="pct"/>
            <w:shd w:val="clear" w:color="auto" w:fill="DAE3F3"/>
          </w:tcPr>
          <w:p w14:paraId="0CBB808B" w14:textId="4CB1C1BB" w:rsidR="0017574F" w:rsidRDefault="00D71356" w:rsidP="6DF88597">
            <w:pPr>
              <w:rPr>
                <w:sz w:val="24"/>
                <w:szCs w:val="24"/>
              </w:rPr>
            </w:pPr>
            <w:r>
              <w:rPr>
                <w:sz w:val="24"/>
                <w:szCs w:val="24"/>
              </w:rPr>
              <w:fldChar w:fldCharType="begin">
                <w:ffData>
                  <w:name w:val="Text21"/>
                  <w:enabled/>
                  <w:calcOnExit w:val="0"/>
                  <w:textInput/>
                </w:ffData>
              </w:fldChar>
            </w:r>
            <w:bookmarkStart w:id="12" w:name="Text21"/>
            <w:r>
              <w:rPr>
                <w:sz w:val="24"/>
                <w:szCs w:val="24"/>
              </w:rPr>
              <w:instrText xml:space="preserve"> FORMTEXT </w:instrText>
            </w:r>
            <w:r>
              <w:rPr>
                <w:sz w:val="24"/>
                <w:szCs w:val="24"/>
              </w:rPr>
            </w:r>
            <w:r>
              <w:rPr>
                <w:sz w:val="24"/>
                <w:szCs w:val="24"/>
              </w:rPr>
              <w:fldChar w:fldCharType="separate"/>
            </w:r>
            <w:r w:rsidR="010798C5">
              <w:rPr>
                <w:noProof/>
                <w:sz w:val="24"/>
                <w:szCs w:val="24"/>
              </w:rPr>
              <w:t> </w:t>
            </w:r>
            <w:r w:rsidR="010798C5">
              <w:rPr>
                <w:noProof/>
                <w:sz w:val="24"/>
                <w:szCs w:val="24"/>
              </w:rPr>
              <w:t> </w:t>
            </w:r>
            <w:r w:rsidR="010798C5">
              <w:rPr>
                <w:noProof/>
                <w:sz w:val="24"/>
                <w:szCs w:val="24"/>
              </w:rPr>
              <w:t> </w:t>
            </w:r>
            <w:r w:rsidR="010798C5">
              <w:rPr>
                <w:noProof/>
                <w:sz w:val="24"/>
                <w:szCs w:val="24"/>
              </w:rPr>
              <w:t> </w:t>
            </w:r>
            <w:r w:rsidR="010798C5">
              <w:rPr>
                <w:noProof/>
                <w:sz w:val="24"/>
                <w:szCs w:val="24"/>
              </w:rPr>
              <w:t> </w:t>
            </w:r>
            <w:r>
              <w:rPr>
                <w:sz w:val="24"/>
                <w:szCs w:val="24"/>
              </w:rPr>
              <w:fldChar w:fldCharType="end"/>
            </w:r>
            <w:bookmarkEnd w:id="12"/>
          </w:p>
        </w:tc>
      </w:tr>
      <w:tr w:rsidR="00775C58" w:rsidRPr="00775C58" w14:paraId="1CED9DDF" w14:textId="77777777" w:rsidTr="6DF88597">
        <w:trPr>
          <w:tblCellSpacing w:w="56" w:type="dxa"/>
        </w:trPr>
        <w:tc>
          <w:tcPr>
            <w:tcW w:w="1164" w:type="pct"/>
          </w:tcPr>
          <w:p w14:paraId="1E86BE7B" w14:textId="4172D422" w:rsidR="0090240E" w:rsidRPr="00775C58" w:rsidRDefault="005A0415" w:rsidP="6DF88597">
            <w:pPr>
              <w:rPr>
                <w:noProof/>
              </w:rPr>
            </w:pPr>
            <w:r>
              <w:fldChar w:fldCharType="begin">
                <w:ffData>
                  <w:name w:val="Text10"/>
                  <w:enabled/>
                  <w:calcOnExit w:val="0"/>
                  <w:textInput/>
                </w:ffData>
              </w:fldChar>
            </w:r>
            <w:bookmarkStart w:id="13" w:name="Text10"/>
            <w:r>
              <w:instrText xml:space="preserve"> FORMTEXT </w:instrText>
            </w:r>
            <w:r>
              <w:fldChar w:fldCharType="separate"/>
            </w:r>
            <w:r w:rsidR="6806EB15">
              <w:rPr>
                <w:noProof/>
              </w:rPr>
              <w:t> </w:t>
            </w:r>
            <w:r w:rsidR="6806EB15">
              <w:rPr>
                <w:noProof/>
              </w:rPr>
              <w:t> </w:t>
            </w:r>
            <w:r w:rsidR="6806EB15">
              <w:rPr>
                <w:noProof/>
              </w:rPr>
              <w:t> </w:t>
            </w:r>
            <w:r w:rsidR="6806EB15">
              <w:rPr>
                <w:noProof/>
              </w:rPr>
              <w:t> </w:t>
            </w:r>
            <w:r w:rsidR="6806EB15">
              <w:rPr>
                <w:noProof/>
              </w:rPr>
              <w:t> </w:t>
            </w:r>
            <w:r>
              <w:fldChar w:fldCharType="end"/>
            </w:r>
            <w:bookmarkEnd w:id="13"/>
          </w:p>
        </w:tc>
        <w:tc>
          <w:tcPr>
            <w:tcW w:w="3675" w:type="pct"/>
            <w:shd w:val="clear" w:color="auto" w:fill="DAE3F3"/>
          </w:tcPr>
          <w:p w14:paraId="061CE0ED" w14:textId="11A39410" w:rsidR="0090240E" w:rsidRPr="005A0415" w:rsidRDefault="005A0415" w:rsidP="6DF88597">
            <w:pPr>
              <w:rPr>
                <w:b/>
                <w:bCs/>
                <w:sz w:val="24"/>
                <w:szCs w:val="24"/>
              </w:rPr>
            </w:pPr>
            <w:r w:rsidRPr="005A0415">
              <w:rPr>
                <w:b/>
                <w:bCs/>
                <w:color w:val="133350"/>
                <w:sz w:val="24"/>
                <w:szCs w:val="24"/>
              </w:rPr>
              <w:fldChar w:fldCharType="begin">
                <w:ffData>
                  <w:name w:val="Text15"/>
                  <w:enabled/>
                  <w:calcOnExit w:val="0"/>
                  <w:textInput/>
                </w:ffData>
              </w:fldChar>
            </w:r>
            <w:bookmarkStart w:id="14" w:name="Text15"/>
            <w:r w:rsidRPr="005A0415">
              <w:rPr>
                <w:b/>
                <w:bCs/>
                <w:color w:val="133350"/>
                <w:sz w:val="24"/>
                <w:szCs w:val="24"/>
              </w:rPr>
              <w:instrText xml:space="preserve"> FORMTEXT </w:instrText>
            </w:r>
            <w:r w:rsidRPr="005A0415">
              <w:rPr>
                <w:b/>
                <w:bCs/>
                <w:color w:val="133350"/>
                <w:sz w:val="24"/>
                <w:szCs w:val="24"/>
              </w:rPr>
            </w:r>
            <w:r w:rsidRPr="005A0415">
              <w:rPr>
                <w:b/>
                <w:bCs/>
                <w:color w:val="133350"/>
                <w:sz w:val="24"/>
                <w:szCs w:val="24"/>
              </w:rPr>
              <w:fldChar w:fldCharType="separate"/>
            </w:r>
            <w:r w:rsidR="6806EB15" w:rsidRPr="005A0415">
              <w:rPr>
                <w:b/>
                <w:bCs/>
                <w:noProof/>
                <w:color w:val="133350"/>
                <w:sz w:val="24"/>
                <w:szCs w:val="24"/>
              </w:rPr>
              <w:t> </w:t>
            </w:r>
            <w:r w:rsidR="6806EB15" w:rsidRPr="005A0415">
              <w:rPr>
                <w:b/>
                <w:bCs/>
                <w:noProof/>
                <w:color w:val="133350"/>
                <w:sz w:val="24"/>
                <w:szCs w:val="24"/>
              </w:rPr>
              <w:t> </w:t>
            </w:r>
            <w:r w:rsidR="6806EB15" w:rsidRPr="005A0415">
              <w:rPr>
                <w:b/>
                <w:bCs/>
                <w:noProof/>
                <w:color w:val="133350"/>
                <w:sz w:val="24"/>
                <w:szCs w:val="24"/>
              </w:rPr>
              <w:t> </w:t>
            </w:r>
            <w:r w:rsidR="6806EB15" w:rsidRPr="005A0415">
              <w:rPr>
                <w:b/>
                <w:bCs/>
                <w:noProof/>
                <w:color w:val="133350"/>
                <w:sz w:val="24"/>
                <w:szCs w:val="24"/>
              </w:rPr>
              <w:t> </w:t>
            </w:r>
            <w:r w:rsidR="6806EB15" w:rsidRPr="005A0415">
              <w:rPr>
                <w:b/>
                <w:bCs/>
                <w:noProof/>
                <w:color w:val="133350"/>
                <w:sz w:val="24"/>
                <w:szCs w:val="24"/>
              </w:rPr>
              <w:t> </w:t>
            </w:r>
            <w:r w:rsidRPr="005A0415">
              <w:rPr>
                <w:b/>
                <w:bCs/>
                <w:color w:val="133350"/>
                <w:sz w:val="24"/>
                <w:szCs w:val="24"/>
              </w:rPr>
              <w:fldChar w:fldCharType="end"/>
            </w:r>
            <w:bookmarkEnd w:id="14"/>
          </w:p>
        </w:tc>
      </w:tr>
      <w:tr w:rsidR="00775C58" w:rsidRPr="00775C58" w14:paraId="3B193050" w14:textId="77777777" w:rsidTr="6DF88597">
        <w:trPr>
          <w:tblCellSpacing w:w="56" w:type="dxa"/>
        </w:trPr>
        <w:tc>
          <w:tcPr>
            <w:tcW w:w="1164" w:type="pct"/>
          </w:tcPr>
          <w:p w14:paraId="62CE2936" w14:textId="49DE8CB3" w:rsidR="00D62BF1" w:rsidRPr="00775C58" w:rsidRDefault="005A0415" w:rsidP="6DF88597">
            <w:pPr>
              <w:rPr>
                <w:noProof/>
              </w:rPr>
            </w:pPr>
            <w:r>
              <w:fldChar w:fldCharType="begin">
                <w:ffData>
                  <w:name w:val="Text11"/>
                  <w:enabled/>
                  <w:calcOnExit w:val="0"/>
                  <w:textInput/>
                </w:ffData>
              </w:fldChar>
            </w:r>
            <w:bookmarkStart w:id="15" w:name="Text11"/>
            <w:r>
              <w:instrText xml:space="preserve"> FORMTEXT </w:instrText>
            </w:r>
            <w:r>
              <w:fldChar w:fldCharType="separate"/>
            </w:r>
            <w:r w:rsidR="6806EB15">
              <w:rPr>
                <w:noProof/>
              </w:rPr>
              <w:t> </w:t>
            </w:r>
            <w:r w:rsidR="6806EB15">
              <w:rPr>
                <w:noProof/>
              </w:rPr>
              <w:t> </w:t>
            </w:r>
            <w:r w:rsidR="6806EB15">
              <w:rPr>
                <w:noProof/>
              </w:rPr>
              <w:t> </w:t>
            </w:r>
            <w:r w:rsidR="6806EB15">
              <w:rPr>
                <w:noProof/>
              </w:rPr>
              <w:t> </w:t>
            </w:r>
            <w:r w:rsidR="6806EB15">
              <w:rPr>
                <w:noProof/>
              </w:rPr>
              <w:t> </w:t>
            </w:r>
            <w:r>
              <w:fldChar w:fldCharType="end"/>
            </w:r>
            <w:bookmarkEnd w:id="15"/>
          </w:p>
        </w:tc>
        <w:tc>
          <w:tcPr>
            <w:tcW w:w="3675" w:type="pct"/>
            <w:shd w:val="clear" w:color="auto" w:fill="DAE3F3"/>
          </w:tcPr>
          <w:p w14:paraId="06EFDDB6" w14:textId="2BFB36D6" w:rsidR="00D62BF1" w:rsidRPr="005A0415" w:rsidRDefault="005A0415" w:rsidP="6DF88597">
            <w:pPr>
              <w:rPr>
                <w:sz w:val="24"/>
                <w:szCs w:val="24"/>
              </w:rPr>
            </w:pPr>
            <w:r w:rsidRPr="005A0415">
              <w:rPr>
                <w:color w:val="133350"/>
                <w:sz w:val="24"/>
                <w:szCs w:val="24"/>
              </w:rPr>
              <w:fldChar w:fldCharType="begin">
                <w:ffData>
                  <w:name w:val="Text16"/>
                  <w:enabled/>
                  <w:calcOnExit w:val="0"/>
                  <w:textInput/>
                </w:ffData>
              </w:fldChar>
            </w:r>
            <w:bookmarkStart w:id="16" w:name="Text16"/>
            <w:r w:rsidRPr="005A0415">
              <w:rPr>
                <w:color w:val="133350"/>
                <w:sz w:val="24"/>
                <w:szCs w:val="24"/>
              </w:rPr>
              <w:instrText xml:space="preserve"> FORMTEXT </w:instrText>
            </w:r>
            <w:r w:rsidRPr="005A0415">
              <w:rPr>
                <w:color w:val="133350"/>
                <w:sz w:val="24"/>
                <w:szCs w:val="24"/>
              </w:rPr>
            </w:r>
            <w:r w:rsidRPr="005A0415">
              <w:rPr>
                <w:color w:val="133350"/>
                <w:sz w:val="24"/>
                <w:szCs w:val="24"/>
              </w:rPr>
              <w:fldChar w:fldCharType="separate"/>
            </w:r>
            <w:r w:rsidR="6806EB15" w:rsidRPr="005A0415">
              <w:rPr>
                <w:noProof/>
                <w:color w:val="133350"/>
                <w:sz w:val="24"/>
                <w:szCs w:val="24"/>
              </w:rPr>
              <w:t> </w:t>
            </w:r>
            <w:r w:rsidR="6806EB15" w:rsidRPr="005A0415">
              <w:rPr>
                <w:noProof/>
                <w:color w:val="133350"/>
                <w:sz w:val="24"/>
                <w:szCs w:val="24"/>
              </w:rPr>
              <w:t> </w:t>
            </w:r>
            <w:r w:rsidR="6806EB15" w:rsidRPr="005A0415">
              <w:rPr>
                <w:noProof/>
                <w:color w:val="133350"/>
                <w:sz w:val="24"/>
                <w:szCs w:val="24"/>
              </w:rPr>
              <w:t> </w:t>
            </w:r>
            <w:r w:rsidR="6806EB15" w:rsidRPr="005A0415">
              <w:rPr>
                <w:noProof/>
                <w:color w:val="133350"/>
                <w:sz w:val="24"/>
                <w:szCs w:val="24"/>
              </w:rPr>
              <w:t> </w:t>
            </w:r>
            <w:r w:rsidR="6806EB15" w:rsidRPr="005A0415">
              <w:rPr>
                <w:noProof/>
                <w:color w:val="133350"/>
                <w:sz w:val="24"/>
                <w:szCs w:val="24"/>
              </w:rPr>
              <w:t> </w:t>
            </w:r>
            <w:r w:rsidRPr="005A0415">
              <w:rPr>
                <w:color w:val="133350"/>
                <w:sz w:val="24"/>
                <w:szCs w:val="24"/>
              </w:rPr>
              <w:fldChar w:fldCharType="end"/>
            </w:r>
            <w:bookmarkEnd w:id="16"/>
          </w:p>
        </w:tc>
      </w:tr>
      <w:tr w:rsidR="0080355D" w:rsidRPr="00775C58" w14:paraId="6D0E4D4E" w14:textId="77777777" w:rsidTr="6DF88597">
        <w:trPr>
          <w:tblCellSpacing w:w="56" w:type="dxa"/>
        </w:trPr>
        <w:tc>
          <w:tcPr>
            <w:tcW w:w="1164" w:type="pct"/>
          </w:tcPr>
          <w:p w14:paraId="18E9C758" w14:textId="733A320E" w:rsidR="0080355D" w:rsidRDefault="005A0415" w:rsidP="6DF88597">
            <w:pPr>
              <w:rPr>
                <w:noProof/>
              </w:rPr>
            </w:pPr>
            <w:r>
              <w:fldChar w:fldCharType="begin">
                <w:ffData>
                  <w:name w:val="Text12"/>
                  <w:enabled/>
                  <w:calcOnExit w:val="0"/>
                  <w:textInput/>
                </w:ffData>
              </w:fldChar>
            </w:r>
            <w:bookmarkStart w:id="17" w:name="Text12"/>
            <w:r>
              <w:instrText xml:space="preserve"> FORMTEXT </w:instrText>
            </w:r>
            <w:r>
              <w:fldChar w:fldCharType="separate"/>
            </w:r>
            <w:r w:rsidR="6806EB15">
              <w:rPr>
                <w:noProof/>
              </w:rPr>
              <w:t> </w:t>
            </w:r>
            <w:r w:rsidR="6806EB15">
              <w:rPr>
                <w:noProof/>
              </w:rPr>
              <w:t> </w:t>
            </w:r>
            <w:r w:rsidR="6806EB15">
              <w:rPr>
                <w:noProof/>
              </w:rPr>
              <w:t> </w:t>
            </w:r>
            <w:r w:rsidR="6806EB15">
              <w:rPr>
                <w:noProof/>
              </w:rPr>
              <w:t> </w:t>
            </w:r>
            <w:r w:rsidR="6806EB15">
              <w:rPr>
                <w:noProof/>
              </w:rPr>
              <w:t> </w:t>
            </w:r>
            <w:r>
              <w:fldChar w:fldCharType="end"/>
            </w:r>
            <w:bookmarkEnd w:id="17"/>
          </w:p>
        </w:tc>
        <w:tc>
          <w:tcPr>
            <w:tcW w:w="3675" w:type="pct"/>
            <w:shd w:val="clear" w:color="auto" w:fill="DAE3F3"/>
          </w:tcPr>
          <w:p w14:paraId="5B913796" w14:textId="7C09C232" w:rsidR="0080355D" w:rsidRPr="005A0415" w:rsidRDefault="005A0415" w:rsidP="6DF88597">
            <w:pPr>
              <w:rPr>
                <w:sz w:val="24"/>
                <w:szCs w:val="24"/>
              </w:rPr>
            </w:pPr>
            <w:r w:rsidRPr="005A0415">
              <w:rPr>
                <w:color w:val="133350"/>
                <w:sz w:val="24"/>
                <w:szCs w:val="24"/>
              </w:rPr>
              <w:fldChar w:fldCharType="begin">
                <w:ffData>
                  <w:name w:val="Text17"/>
                  <w:enabled/>
                  <w:calcOnExit w:val="0"/>
                  <w:textInput/>
                </w:ffData>
              </w:fldChar>
            </w:r>
            <w:bookmarkStart w:id="18" w:name="Text17"/>
            <w:r w:rsidRPr="005A0415">
              <w:rPr>
                <w:color w:val="133350"/>
                <w:sz w:val="24"/>
                <w:szCs w:val="24"/>
              </w:rPr>
              <w:instrText xml:space="preserve"> FORMTEXT </w:instrText>
            </w:r>
            <w:r w:rsidRPr="005A0415">
              <w:rPr>
                <w:color w:val="133350"/>
                <w:sz w:val="24"/>
                <w:szCs w:val="24"/>
              </w:rPr>
            </w:r>
            <w:r w:rsidRPr="005A0415">
              <w:rPr>
                <w:color w:val="133350"/>
                <w:sz w:val="24"/>
                <w:szCs w:val="24"/>
              </w:rPr>
              <w:fldChar w:fldCharType="separate"/>
            </w:r>
            <w:r w:rsidR="6806EB15" w:rsidRPr="005A0415">
              <w:rPr>
                <w:noProof/>
                <w:color w:val="133350"/>
                <w:sz w:val="24"/>
                <w:szCs w:val="24"/>
              </w:rPr>
              <w:t> </w:t>
            </w:r>
            <w:r w:rsidR="6806EB15" w:rsidRPr="005A0415">
              <w:rPr>
                <w:noProof/>
                <w:color w:val="133350"/>
                <w:sz w:val="24"/>
                <w:szCs w:val="24"/>
              </w:rPr>
              <w:t> </w:t>
            </w:r>
            <w:r w:rsidR="6806EB15" w:rsidRPr="005A0415">
              <w:rPr>
                <w:noProof/>
                <w:color w:val="133350"/>
                <w:sz w:val="24"/>
                <w:szCs w:val="24"/>
              </w:rPr>
              <w:t> </w:t>
            </w:r>
            <w:r w:rsidR="6806EB15" w:rsidRPr="005A0415">
              <w:rPr>
                <w:noProof/>
                <w:color w:val="133350"/>
                <w:sz w:val="24"/>
                <w:szCs w:val="24"/>
              </w:rPr>
              <w:t> </w:t>
            </w:r>
            <w:r w:rsidR="6806EB15" w:rsidRPr="005A0415">
              <w:rPr>
                <w:noProof/>
                <w:color w:val="133350"/>
                <w:sz w:val="24"/>
                <w:szCs w:val="24"/>
              </w:rPr>
              <w:t> </w:t>
            </w:r>
            <w:r w:rsidRPr="005A0415">
              <w:rPr>
                <w:color w:val="133350"/>
                <w:sz w:val="24"/>
                <w:szCs w:val="24"/>
              </w:rPr>
              <w:fldChar w:fldCharType="end"/>
            </w:r>
            <w:bookmarkEnd w:id="18"/>
          </w:p>
        </w:tc>
      </w:tr>
      <w:tr w:rsidR="0080355D" w:rsidRPr="00775C58" w14:paraId="3727146D" w14:textId="77777777" w:rsidTr="6DF88597">
        <w:trPr>
          <w:tblCellSpacing w:w="56" w:type="dxa"/>
        </w:trPr>
        <w:tc>
          <w:tcPr>
            <w:tcW w:w="1164" w:type="pct"/>
          </w:tcPr>
          <w:p w14:paraId="2B749AA8" w14:textId="6FF3713E" w:rsidR="0080355D" w:rsidRDefault="005A0415" w:rsidP="6DF88597">
            <w:pPr>
              <w:rPr>
                <w:noProof/>
              </w:rPr>
            </w:pPr>
            <w:r>
              <w:fldChar w:fldCharType="begin">
                <w:ffData>
                  <w:name w:val="Text13"/>
                  <w:enabled/>
                  <w:calcOnExit w:val="0"/>
                  <w:textInput/>
                </w:ffData>
              </w:fldChar>
            </w:r>
            <w:bookmarkStart w:id="19" w:name="Text13"/>
            <w:r>
              <w:instrText xml:space="preserve"> FORMTEXT </w:instrText>
            </w:r>
            <w:r>
              <w:fldChar w:fldCharType="separate"/>
            </w:r>
            <w:r w:rsidR="6806EB15">
              <w:rPr>
                <w:noProof/>
              </w:rPr>
              <w:t> </w:t>
            </w:r>
            <w:r w:rsidR="6806EB15">
              <w:rPr>
                <w:noProof/>
              </w:rPr>
              <w:t> </w:t>
            </w:r>
            <w:r w:rsidR="6806EB15">
              <w:rPr>
                <w:noProof/>
              </w:rPr>
              <w:t> </w:t>
            </w:r>
            <w:r w:rsidR="6806EB15">
              <w:rPr>
                <w:noProof/>
              </w:rPr>
              <w:t> </w:t>
            </w:r>
            <w:r w:rsidR="6806EB15">
              <w:rPr>
                <w:noProof/>
              </w:rPr>
              <w:t> </w:t>
            </w:r>
            <w:r>
              <w:fldChar w:fldCharType="end"/>
            </w:r>
            <w:bookmarkEnd w:id="19"/>
          </w:p>
        </w:tc>
        <w:tc>
          <w:tcPr>
            <w:tcW w:w="3675" w:type="pct"/>
            <w:shd w:val="clear" w:color="auto" w:fill="DAE3F3"/>
          </w:tcPr>
          <w:p w14:paraId="335DF905" w14:textId="56BA6185" w:rsidR="0080355D" w:rsidRPr="005A0415" w:rsidRDefault="005A0415" w:rsidP="6DF88597">
            <w:pPr>
              <w:rPr>
                <w:sz w:val="24"/>
                <w:szCs w:val="24"/>
              </w:rPr>
            </w:pPr>
            <w:r w:rsidRPr="005A0415">
              <w:rPr>
                <w:color w:val="133350"/>
                <w:sz w:val="24"/>
                <w:szCs w:val="24"/>
              </w:rPr>
              <w:fldChar w:fldCharType="begin">
                <w:ffData>
                  <w:name w:val="Text18"/>
                  <w:enabled/>
                  <w:calcOnExit w:val="0"/>
                  <w:textInput/>
                </w:ffData>
              </w:fldChar>
            </w:r>
            <w:bookmarkStart w:id="20" w:name="Text18"/>
            <w:r w:rsidRPr="005A0415">
              <w:rPr>
                <w:color w:val="133350"/>
                <w:sz w:val="24"/>
                <w:szCs w:val="24"/>
              </w:rPr>
              <w:instrText xml:space="preserve"> FORMTEXT </w:instrText>
            </w:r>
            <w:r w:rsidRPr="005A0415">
              <w:rPr>
                <w:color w:val="133350"/>
                <w:sz w:val="24"/>
                <w:szCs w:val="24"/>
              </w:rPr>
            </w:r>
            <w:r w:rsidRPr="005A0415">
              <w:rPr>
                <w:color w:val="133350"/>
                <w:sz w:val="24"/>
                <w:szCs w:val="24"/>
              </w:rPr>
              <w:fldChar w:fldCharType="separate"/>
            </w:r>
            <w:r w:rsidR="6806EB15" w:rsidRPr="005A0415">
              <w:rPr>
                <w:noProof/>
                <w:color w:val="133350"/>
                <w:sz w:val="24"/>
                <w:szCs w:val="24"/>
              </w:rPr>
              <w:t> </w:t>
            </w:r>
            <w:r w:rsidR="6806EB15" w:rsidRPr="005A0415">
              <w:rPr>
                <w:noProof/>
                <w:color w:val="133350"/>
                <w:sz w:val="24"/>
                <w:szCs w:val="24"/>
              </w:rPr>
              <w:t> </w:t>
            </w:r>
            <w:r w:rsidR="6806EB15" w:rsidRPr="005A0415">
              <w:rPr>
                <w:noProof/>
                <w:color w:val="133350"/>
                <w:sz w:val="24"/>
                <w:szCs w:val="24"/>
              </w:rPr>
              <w:t> </w:t>
            </w:r>
            <w:r w:rsidR="6806EB15" w:rsidRPr="005A0415">
              <w:rPr>
                <w:noProof/>
                <w:color w:val="133350"/>
                <w:sz w:val="24"/>
                <w:szCs w:val="24"/>
              </w:rPr>
              <w:t> </w:t>
            </w:r>
            <w:r w:rsidR="6806EB15" w:rsidRPr="005A0415">
              <w:rPr>
                <w:noProof/>
                <w:color w:val="133350"/>
                <w:sz w:val="24"/>
                <w:szCs w:val="24"/>
              </w:rPr>
              <w:t> </w:t>
            </w:r>
            <w:r w:rsidRPr="005A0415">
              <w:rPr>
                <w:color w:val="133350"/>
                <w:sz w:val="24"/>
                <w:szCs w:val="24"/>
              </w:rPr>
              <w:fldChar w:fldCharType="end"/>
            </w:r>
            <w:bookmarkEnd w:id="20"/>
          </w:p>
        </w:tc>
      </w:tr>
    </w:tbl>
    <w:p w14:paraId="505F3272" w14:textId="77777777" w:rsidR="00B82749" w:rsidRDefault="00B82749" w:rsidP="6DF88597">
      <w:bookmarkStart w:id="21" w:name="_Toc66445312"/>
    </w:p>
    <w:p w14:paraId="6F1F20E5" w14:textId="77777777" w:rsidR="00B82749" w:rsidRDefault="00B82749" w:rsidP="6DF88597"/>
    <w:bookmarkEnd w:id="21"/>
    <w:p w14:paraId="49F6D869" w14:textId="77777777" w:rsidR="00963794" w:rsidRDefault="00963794" w:rsidP="6DF88597">
      <w:pPr>
        <w:rPr>
          <w:rFonts w:asciiTheme="majorHAnsi" w:eastAsiaTheme="majorEastAsia" w:hAnsiTheme="majorHAnsi" w:cstheme="majorBidi"/>
          <w:b/>
          <w:bCs/>
          <w:sz w:val="48"/>
          <w:szCs w:val="48"/>
        </w:rPr>
      </w:pPr>
      <w:r w:rsidRPr="5BE8E13B">
        <w:br w:type="page"/>
      </w:r>
    </w:p>
    <w:p w14:paraId="7BEF7DB5" w14:textId="3FC4F2C5" w:rsidR="5BE8E13B" w:rsidRDefault="5BE8E13B" w:rsidP="5BE8E13B">
      <w:pPr>
        <w:pStyle w:val="Heading1"/>
        <w:spacing w:line="240" w:lineRule="auto"/>
        <w:ind w:firstLine="0"/>
        <w:rPr>
          <w:color w:val="auto"/>
        </w:rPr>
      </w:pPr>
    </w:p>
    <w:p w14:paraId="42C60D72" w14:textId="1B86A348" w:rsidR="209CB799" w:rsidRDefault="209CB799" w:rsidP="5BE8E13B">
      <w:pPr>
        <w:pStyle w:val="Heading1"/>
        <w:spacing w:line="240" w:lineRule="auto"/>
        <w:ind w:firstLine="0"/>
        <w:rPr>
          <w:color w:val="auto"/>
        </w:rPr>
      </w:pPr>
      <w:bookmarkStart w:id="22" w:name="_Toc575502298"/>
      <w:r w:rsidRPr="5BE8E13B">
        <w:rPr>
          <w:color w:val="auto"/>
        </w:rPr>
        <w:t>Learning, Teaching, and Assessment</w:t>
      </w:r>
      <w:bookmarkEnd w:id="22"/>
    </w:p>
    <w:p w14:paraId="7C00EC67" w14:textId="4A7A362F" w:rsidR="00CE547C" w:rsidRDefault="00CE547C"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056"/>
        <w:gridCol w:w="4446"/>
        <w:gridCol w:w="2772"/>
        <w:gridCol w:w="1186"/>
      </w:tblGrid>
      <w:tr w:rsidR="004C55D4" w:rsidRPr="004C55D4" w14:paraId="1A428581" w14:textId="77777777" w:rsidTr="6DF88597">
        <w:trPr>
          <w:trHeight w:val="250"/>
          <w:tblHeader/>
        </w:trPr>
        <w:tc>
          <w:tcPr>
            <w:tcW w:w="983" w:type="pct"/>
            <w:tcBorders>
              <w:top w:val="nil"/>
              <w:left w:val="single" w:sz="2" w:space="0" w:color="000000" w:themeColor="text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C975FFD"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Method</w:t>
            </w:r>
          </w:p>
        </w:tc>
        <w:tc>
          <w:tcPr>
            <w:tcW w:w="21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564A6BD6"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Pedagogical Rationale</w:t>
            </w:r>
          </w:p>
        </w:tc>
        <w:tc>
          <w:tcPr>
            <w:tcW w:w="13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0017E58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Type of Contact</w:t>
            </w:r>
          </w:p>
        </w:tc>
        <w:tc>
          <w:tcPr>
            <w:tcW w:w="567" w:type="pct"/>
            <w:tcBorders>
              <w:top w:val="single" w:sz="2" w:space="0" w:color="000000" w:themeColor="text1"/>
              <w:left w:val="single" w:sz="2" w:space="0" w:color="FFFFFF" w:themeColor="background1"/>
              <w:bottom w:val="nil"/>
              <w:right w:val="single" w:sz="2" w:space="0" w:color="000000" w:themeColor="text1"/>
            </w:tcBorders>
            <w:shd w:val="clear" w:color="auto" w:fill="002060"/>
            <w:tcMar>
              <w:top w:w="80" w:type="dxa"/>
              <w:left w:w="80" w:type="dxa"/>
              <w:bottom w:w="80" w:type="dxa"/>
              <w:right w:w="80" w:type="dxa"/>
            </w:tcMar>
            <w:vAlign w:val="center"/>
          </w:tcPr>
          <w:p w14:paraId="2FCE593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Hours</w:t>
            </w:r>
          </w:p>
        </w:tc>
      </w:tr>
      <w:tr w:rsidR="00CE547C" w14:paraId="1F4C101B" w14:textId="77777777" w:rsidTr="6DF88597">
        <w:tblPrEx>
          <w:shd w:val="clear" w:color="auto" w:fill="CADFFF"/>
        </w:tblPrEx>
        <w:trPr>
          <w:trHeight w:val="2366"/>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05086F26"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 Lead Lecture / Flipped Lead Lecture</w:t>
            </w:r>
          </w:p>
        </w:tc>
        <w:tc>
          <w:tcPr>
            <w:tcW w:w="2125" w:type="pct"/>
            <w:tcBorders>
              <w:top w:val="nil"/>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CAAA5" w14:textId="77777777" w:rsidR="00CE547C" w:rsidRDefault="00CE547C" w:rsidP="6DF88597">
            <w:pPr>
              <w:pStyle w:val="Default"/>
              <w:spacing w:before="0" w:line="240" w:lineRule="auto"/>
              <w:jc w:val="both"/>
              <w:rPr>
                <w:rFonts w:ascii="Helvetica" w:hAnsi="Helvetica"/>
                <w:color w:val="auto"/>
                <w:sz w:val="22"/>
                <w:szCs w:val="22"/>
              </w:rPr>
            </w:pPr>
            <w:r w:rsidRPr="6DF88597">
              <w:rPr>
                <w:rFonts w:ascii="Helvetica" w:hAnsi="Helvetica"/>
                <w:color w:val="auto"/>
                <w:sz w:val="22"/>
                <w:szCs w:val="22"/>
                <w:shd w:val="clear" w:color="auto" w:fill="FFFFFF"/>
              </w:rPr>
              <w:t>Lead Lectures will be used to provide content related knowledge and a starting point from which students are motivated to explore further. A flipped classroom approach will be applied to promote a flexible learning approach, where students will be required to engage in online instructional content in preparation for seminar   discussions.</w:t>
            </w:r>
          </w:p>
        </w:tc>
        <w:tc>
          <w:tcPr>
            <w:tcW w:w="1325"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4B4B5E"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Online</w:t>
            </w:r>
          </w:p>
        </w:tc>
        <w:tc>
          <w:tcPr>
            <w:tcW w:w="567"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B971D4D"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12</w:t>
            </w:r>
          </w:p>
        </w:tc>
      </w:tr>
      <w:tr w:rsidR="00CE547C" w14:paraId="1F55B93E" w14:textId="77777777" w:rsidTr="6DF88597">
        <w:tblPrEx>
          <w:shd w:val="clear" w:color="auto" w:fill="CADFFF"/>
        </w:tblPrEx>
        <w:trPr>
          <w:trHeight w:val="1832"/>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129C79"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 Seminar</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9099E6F" w14:textId="77777777" w:rsidR="00CE547C" w:rsidRDefault="00CE547C" w:rsidP="6DF88597">
            <w:pPr>
              <w:pStyle w:val="Default"/>
              <w:spacing w:before="0" w:line="240" w:lineRule="auto"/>
              <w:jc w:val="both"/>
              <w:rPr>
                <w:rFonts w:ascii="Helvetica" w:hAnsi="Helvetica"/>
                <w:color w:val="auto"/>
                <w:sz w:val="22"/>
                <w:szCs w:val="22"/>
              </w:rPr>
            </w:pPr>
            <w:r w:rsidRPr="6DF88597">
              <w:rPr>
                <w:rFonts w:ascii="Helvetica" w:hAnsi="Helvetica"/>
                <w:color w:val="auto"/>
                <w:sz w:val="22"/>
                <w:szCs w:val="22"/>
              </w:rPr>
              <w:t>To provide an opportunity to actively contribute to/engage in learning within a small group setting, via discussions with both peers and the seminar tutor(s) in a community of practice (CoP). These sessions are student-led and facilitated by the tutor.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0FBEF3"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Face to Face</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741D33B6"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36</w:t>
            </w:r>
          </w:p>
        </w:tc>
      </w:tr>
      <w:tr w:rsidR="00CE547C" w14:paraId="7DE20E5C" w14:textId="77777777" w:rsidTr="6DF88597">
        <w:tblPrEx>
          <w:shd w:val="clear" w:color="auto" w:fill="CADFFF"/>
        </w:tblPrEx>
        <w:trPr>
          <w:trHeight w:val="2352"/>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36B03732"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 Industry Expert Visiting Lecture</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142516F" w14:textId="77777777" w:rsidR="00CE547C" w:rsidRDefault="00CE547C" w:rsidP="6DF88597">
            <w:pPr>
              <w:pStyle w:val="Default"/>
              <w:spacing w:before="0" w:line="240" w:lineRule="auto"/>
              <w:jc w:val="both"/>
              <w:rPr>
                <w:rFonts w:ascii="Helvetica" w:hAnsi="Helvetica"/>
                <w:color w:val="auto"/>
                <w:sz w:val="22"/>
                <w:szCs w:val="22"/>
              </w:rPr>
            </w:pPr>
            <w:r w:rsidRPr="6DF88597">
              <w:rPr>
                <w:rFonts w:ascii="Helvetica" w:hAnsi="Helvetica"/>
                <w:color w:val="auto"/>
                <w:sz w:val="22"/>
                <w:szCs w:val="22"/>
                <w:shd w:val="clear" w:color="auto" w:fill="FFFFFF"/>
              </w:rPr>
              <w:t xml:space="preserve">External engagement is vital to </w:t>
            </w:r>
            <w:proofErr w:type="gramStart"/>
            <w:r w:rsidRPr="6DF88597">
              <w:rPr>
                <w:rFonts w:ascii="Helvetica" w:hAnsi="Helvetica"/>
                <w:color w:val="auto"/>
                <w:sz w:val="22"/>
                <w:szCs w:val="22"/>
                <w:shd w:val="clear" w:color="auto" w:fill="FFFFFF"/>
              </w:rPr>
              <w:t>ensuring</w:t>
            </w:r>
            <w:proofErr w:type="gramEnd"/>
            <w:r w:rsidRPr="6DF88597">
              <w:rPr>
                <w:rFonts w:ascii="Helvetica" w:hAnsi="Helvetica"/>
                <w:color w:val="auto"/>
                <w:sz w:val="22"/>
                <w:szCs w:val="22"/>
                <w:shd w:val="clear" w:color="auto" w:fill="FFFFFF"/>
              </w:rPr>
              <w:t xml:space="preserve"> that the students receive a current and authentic experience. To that end, a variety of professionals working in high performance sport will deliver keynote presentations within the University environment. In addition, students will receive the opportunity to visit elite sporting environments.</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83AC1C1"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Asynchronous</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127C5F4"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6</w:t>
            </w:r>
          </w:p>
        </w:tc>
      </w:tr>
      <w:tr w:rsidR="00CE547C" w14:paraId="501C96B4" w14:textId="77777777" w:rsidTr="6DF88597">
        <w:tblPrEx>
          <w:shd w:val="clear" w:color="auto" w:fill="CADFFF"/>
        </w:tblPrEx>
        <w:trPr>
          <w:trHeight w:val="1351"/>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44DCEC3"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 Guided Independent Study</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8020C0C" w14:textId="77777777" w:rsidR="00CE547C" w:rsidRDefault="00CE547C" w:rsidP="6DF88597">
            <w:pPr>
              <w:pStyle w:val="Default"/>
              <w:spacing w:before="0" w:line="240" w:lineRule="auto"/>
              <w:jc w:val="both"/>
              <w:rPr>
                <w:rFonts w:ascii="Helvetica" w:hAnsi="Helvetica"/>
                <w:color w:val="auto"/>
                <w:sz w:val="22"/>
                <w:szCs w:val="22"/>
              </w:rPr>
            </w:pPr>
            <w:r w:rsidRPr="6DF88597">
              <w:rPr>
                <w:rFonts w:ascii="Helvetica" w:hAnsi="Helvetica"/>
                <w:color w:val="auto"/>
                <w:sz w:val="22"/>
                <w:szCs w:val="22"/>
              </w:rPr>
              <w:t>To develop skills of   inquiry to enhance the knowledge and understanding developed during lectures and to facilitate the process of becoming an independent/autonomous learner.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94EFD8"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Asynchronous</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69C1EFE2"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152</w:t>
            </w:r>
          </w:p>
        </w:tc>
      </w:tr>
    </w:tbl>
    <w:p w14:paraId="4D7D9233" w14:textId="556BB2EA" w:rsidR="00CE547C" w:rsidRDefault="00CE547C" w:rsidP="6DF88597"/>
    <w:p w14:paraId="1FBBA436" w14:textId="77777777" w:rsidR="00CE547C" w:rsidRPr="00CE547C" w:rsidRDefault="00CE547C"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A7E768C" w14:textId="77777777" w:rsidTr="5BE8E13B">
        <w:trPr>
          <w:tblCellSpacing w:w="56" w:type="dxa"/>
        </w:trPr>
        <w:tc>
          <w:tcPr>
            <w:tcW w:w="4893" w:type="pct"/>
            <w:tcBorders>
              <w:top w:val="nil"/>
              <w:left w:val="nil"/>
              <w:bottom w:val="nil"/>
              <w:right w:val="nil"/>
            </w:tcBorders>
          </w:tcPr>
          <w:p w14:paraId="17718EC2" w14:textId="743E462C" w:rsidR="009E1562" w:rsidRPr="00775C58" w:rsidRDefault="00CE547C" w:rsidP="6DF88597">
            <w:pPr>
              <w:pStyle w:val="Title"/>
              <w:rPr>
                <w:color w:val="auto"/>
              </w:rPr>
            </w:pPr>
            <w:r w:rsidRPr="6DF88597">
              <w:rPr>
                <w:color w:val="auto"/>
              </w:rPr>
              <w:t>Further Pedagogical Rational</w:t>
            </w:r>
            <w:r w:rsidR="00470299" w:rsidRPr="6DF88597">
              <w:rPr>
                <w:color w:val="auto"/>
              </w:rPr>
              <w:t>e</w:t>
            </w:r>
          </w:p>
        </w:tc>
      </w:tr>
      <w:tr w:rsidR="00775C58" w:rsidRPr="00775C58" w14:paraId="3F6DBF38" w14:textId="77777777" w:rsidTr="5BE8E13B">
        <w:trPr>
          <w:tblCellSpacing w:w="56" w:type="dxa"/>
        </w:trPr>
        <w:tc>
          <w:tcPr>
            <w:tcW w:w="4893" w:type="pct"/>
            <w:tcBorders>
              <w:top w:val="nil"/>
              <w:left w:val="nil"/>
              <w:bottom w:val="nil"/>
              <w:right w:val="nil"/>
            </w:tcBorders>
            <w:shd w:val="clear" w:color="auto" w:fill="D9E2F3" w:themeFill="accent1" w:themeFillTint="33"/>
          </w:tcPr>
          <w:p w14:paraId="025B4D6E" w14:textId="3B32E402" w:rsidR="005A0415" w:rsidRDefault="005A0415" w:rsidP="6DF88597">
            <w:pPr>
              <w:rPr>
                <w:noProof/>
              </w:rPr>
            </w:pPr>
            <w:r>
              <w:rPr>
                <w:u w:color="EE220C"/>
              </w:rPr>
              <w:fldChar w:fldCharType="begin">
                <w:ffData>
                  <w:name w:val="Text19"/>
                  <w:enabled/>
                  <w:calcOnExit w:val="0"/>
                  <w:textInput/>
                </w:ffData>
              </w:fldChar>
            </w:r>
            <w:bookmarkStart w:id="23" w:name="Text19"/>
            <w:r>
              <w:rPr>
                <w:u w:color="EE220C"/>
              </w:rPr>
              <w:instrText xml:space="preserve"> FORMTEXT </w:instrText>
            </w:r>
            <w:r>
              <w:rPr>
                <w:u w:color="EE220C"/>
              </w:rPr>
            </w:r>
            <w:r>
              <w:rPr>
                <w:u w:color="EE220C"/>
              </w:rPr>
              <w:fldChar w:fldCharType="separate"/>
            </w:r>
            <w:r w:rsidR="6806EB15">
              <w:rPr>
                <w:noProof/>
              </w:rPr>
              <w:t> </w:t>
            </w:r>
            <w:r w:rsidR="6806EB15">
              <w:rPr>
                <w:noProof/>
              </w:rPr>
              <w:t> </w:t>
            </w:r>
            <w:r w:rsidR="6806EB15">
              <w:rPr>
                <w:noProof/>
              </w:rPr>
              <w:t> </w:t>
            </w:r>
            <w:r w:rsidR="6806EB15">
              <w:rPr>
                <w:noProof/>
              </w:rPr>
              <w:t> </w:t>
            </w:r>
            <w:r w:rsidR="6806EB15">
              <w:rPr>
                <w:noProof/>
              </w:rPr>
              <w:t> </w:t>
            </w:r>
            <w:r>
              <w:rPr>
                <w:u w:color="EE220C"/>
              </w:rPr>
              <w:fldChar w:fldCharType="end"/>
            </w:r>
            <w:bookmarkEnd w:id="23"/>
          </w:p>
          <w:p w14:paraId="7C7F7646" w14:textId="77777777" w:rsidR="005A0415" w:rsidRDefault="005A0415" w:rsidP="6DF88597">
            <w:pPr>
              <w:pStyle w:val="LabelA"/>
              <w:tabs>
                <w:tab w:val="left" w:pos="920"/>
                <w:tab w:val="left" w:pos="1840"/>
                <w:tab w:val="left" w:pos="2760"/>
                <w:tab w:val="left" w:pos="3680"/>
                <w:tab w:val="left" w:pos="4600"/>
                <w:tab w:val="left" w:pos="5520"/>
                <w:tab w:val="left" w:pos="6440"/>
                <w:tab w:val="left" w:pos="7360"/>
                <w:tab w:val="left" w:pos="8280"/>
                <w:tab w:val="left" w:pos="9200"/>
              </w:tabs>
              <w:jc w:val="left"/>
              <w:rPr>
                <w:color w:val="auto"/>
              </w:rPr>
            </w:pPr>
          </w:p>
          <w:p w14:paraId="5A4200A4" w14:textId="2253C28D" w:rsidR="00470299" w:rsidRDefault="00470299" w:rsidP="6DF88597">
            <w:pPr>
              <w:pStyle w:val="LabelA"/>
              <w:tabs>
                <w:tab w:val="left" w:pos="920"/>
                <w:tab w:val="left" w:pos="1840"/>
                <w:tab w:val="left" w:pos="2760"/>
                <w:tab w:val="left" w:pos="3680"/>
                <w:tab w:val="left" w:pos="4600"/>
                <w:tab w:val="left" w:pos="5520"/>
                <w:tab w:val="left" w:pos="6440"/>
                <w:tab w:val="left" w:pos="7360"/>
                <w:tab w:val="left" w:pos="8280"/>
                <w:tab w:val="left" w:pos="9200"/>
              </w:tabs>
              <w:jc w:val="left"/>
              <w:rPr>
                <w:color w:val="auto"/>
              </w:rPr>
            </w:pPr>
            <w:r w:rsidRPr="6DF88597">
              <w:rPr>
                <w:color w:val="auto"/>
              </w:rPr>
              <w:t xml:space="preserve">&lt; Staff to insert </w:t>
            </w:r>
            <w:proofErr w:type="gramStart"/>
            <w:r w:rsidRPr="6DF88597">
              <w:rPr>
                <w:color w:val="auto"/>
              </w:rPr>
              <w:t>a one</w:t>
            </w:r>
            <w:proofErr w:type="gramEnd"/>
            <w:r w:rsidRPr="6DF88597">
              <w:rPr>
                <w:color w:val="auto"/>
              </w:rPr>
              <w:t xml:space="preserve"> or two short paragraphs highlighting the rationale behind the use of their chosen teaching approaches &gt;</w:t>
            </w:r>
          </w:p>
          <w:p w14:paraId="311F8432" w14:textId="77777777" w:rsidR="00470299" w:rsidRDefault="00470299" w:rsidP="6DF88597">
            <w:pPr>
              <w:pStyle w:val="LabelA"/>
              <w:tabs>
                <w:tab w:val="left" w:pos="920"/>
                <w:tab w:val="left" w:pos="1840"/>
                <w:tab w:val="left" w:pos="2760"/>
                <w:tab w:val="left" w:pos="3680"/>
                <w:tab w:val="left" w:pos="4600"/>
                <w:tab w:val="left" w:pos="5520"/>
                <w:tab w:val="left" w:pos="6440"/>
                <w:tab w:val="left" w:pos="7360"/>
                <w:tab w:val="left" w:pos="8280"/>
                <w:tab w:val="left" w:pos="9200"/>
              </w:tabs>
              <w:jc w:val="left"/>
              <w:rPr>
                <w:color w:val="auto"/>
              </w:rPr>
            </w:pPr>
          </w:p>
          <w:p w14:paraId="211F4C3B" w14:textId="77777777" w:rsidR="00470299" w:rsidRDefault="00470299" w:rsidP="6DF88597">
            <w:pPr>
              <w:pStyle w:val="LabelA"/>
              <w:tabs>
                <w:tab w:val="left" w:pos="920"/>
                <w:tab w:val="left" w:pos="1840"/>
                <w:tab w:val="left" w:pos="2760"/>
                <w:tab w:val="left" w:pos="3680"/>
                <w:tab w:val="left" w:pos="4600"/>
                <w:tab w:val="left" w:pos="5520"/>
                <w:tab w:val="left" w:pos="6440"/>
                <w:tab w:val="left" w:pos="7360"/>
                <w:tab w:val="left" w:pos="8280"/>
                <w:tab w:val="left" w:pos="9200"/>
              </w:tabs>
              <w:ind w:left="720" w:right="567"/>
              <w:jc w:val="both"/>
              <w:rPr>
                <w:rFonts w:ascii="Helvetica Neue" w:hAnsi="Helvetica Neue"/>
                <w:i/>
                <w:iCs/>
                <w:color w:val="auto"/>
              </w:rPr>
            </w:pPr>
            <w:r w:rsidRPr="6DF88597">
              <w:rPr>
                <w:rFonts w:ascii="Helvetica Neue" w:hAnsi="Helvetica Neue"/>
                <w:i/>
                <w:iCs/>
                <w:color w:val="auto"/>
              </w:rPr>
              <w:t>e.g. The use of small-group seminars aims to encourage the sharing of practical experiences relevant to the module content. Through the sharing of ideas, students will develop a critical appreciation of the challenges of working within the field of teaching. These interactive seminars, packed with discussion, will also support the development of communication skills which will be important for students within the PRES1 assessment point.</w:t>
            </w:r>
          </w:p>
          <w:p w14:paraId="179EBAB7" w14:textId="2C33CCBC" w:rsidR="00D62BF1" w:rsidRPr="00775C58" w:rsidRDefault="00D62BF1" w:rsidP="6DF88597">
            <w:pPr>
              <w:pStyle w:val="ListParagraph"/>
            </w:pPr>
          </w:p>
        </w:tc>
      </w:tr>
    </w:tbl>
    <w:p w14:paraId="2771E1A8" w14:textId="43D7D85C" w:rsidR="5BE8E13B" w:rsidRDefault="5BE8E13B" w:rsidP="5BE8E13B">
      <w:pPr>
        <w:pStyle w:val="Heading1"/>
        <w:spacing w:line="240" w:lineRule="auto"/>
        <w:ind w:firstLine="0"/>
        <w:rPr>
          <w:color w:val="auto"/>
        </w:rPr>
      </w:pPr>
    </w:p>
    <w:p w14:paraId="1D8D35BD" w14:textId="1628C945" w:rsidR="00470299" w:rsidRDefault="00470299" w:rsidP="6DF88597">
      <w:pPr>
        <w:pStyle w:val="Heading1"/>
        <w:spacing w:line="240" w:lineRule="auto"/>
        <w:ind w:firstLine="0"/>
        <w:rPr>
          <w:color w:val="auto"/>
        </w:rPr>
      </w:pPr>
      <w:bookmarkStart w:id="24" w:name="_Toc1229581412"/>
      <w:r w:rsidRPr="5BE8E13B">
        <w:rPr>
          <w:color w:val="auto"/>
        </w:rPr>
        <w:t>Teaching Schedule</w:t>
      </w:r>
      <w:bookmarkEnd w:id="24"/>
    </w:p>
    <w:p w14:paraId="265E8DAB" w14:textId="77777777" w:rsidR="00963794" w:rsidRPr="00963794" w:rsidRDefault="00963794"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1563"/>
        <w:gridCol w:w="1517"/>
        <w:gridCol w:w="1405"/>
        <w:gridCol w:w="1395"/>
        <w:gridCol w:w="1493"/>
        <w:gridCol w:w="3090"/>
      </w:tblGrid>
      <w:tr w:rsidR="004C55D4" w:rsidRPr="004C55D4" w14:paraId="364601AE" w14:textId="77777777" w:rsidTr="6DF88597">
        <w:trPr>
          <w:trHeight w:val="730"/>
          <w:tblHeader/>
        </w:trPr>
        <w:tc>
          <w:tcPr>
            <w:tcW w:w="834" w:type="pct"/>
            <w:tcBorders>
              <w:top w:val="single" w:sz="2" w:space="0" w:color="FFFFFF" w:themeColor="background1"/>
              <w:left w:val="nil"/>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B574B61" w14:textId="77777777" w:rsidR="004C55D4" w:rsidRPr="004C55D4" w:rsidRDefault="004C55D4" w:rsidP="00421922">
            <w:pPr>
              <w:pStyle w:val="TableStyle1A"/>
              <w:jc w:val="center"/>
              <w:rPr>
                <w:color w:val="auto"/>
              </w:rPr>
            </w:pPr>
            <w:r w:rsidRPr="004C55D4">
              <w:rPr>
                <w:color w:val="auto"/>
              </w:rPr>
              <w:t>Date</w:t>
            </w:r>
          </w:p>
        </w:tc>
        <w:tc>
          <w:tcPr>
            <w:tcW w:w="812"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5EF3C97D" w14:textId="77777777" w:rsidR="004C55D4" w:rsidRPr="004C55D4" w:rsidRDefault="004C55D4" w:rsidP="00421922">
            <w:pPr>
              <w:pStyle w:val="TableStyle1A"/>
              <w:jc w:val="center"/>
              <w:rPr>
                <w:color w:val="auto"/>
              </w:rPr>
            </w:pPr>
            <w:r w:rsidRPr="004C55D4">
              <w:rPr>
                <w:color w:val="auto"/>
              </w:rPr>
              <w:t>Asynchronous Preparation</w:t>
            </w:r>
          </w:p>
        </w:tc>
        <w:tc>
          <w:tcPr>
            <w:tcW w:w="758"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985A6FD" w14:textId="77777777" w:rsidR="004C55D4" w:rsidRPr="004C55D4" w:rsidRDefault="004C55D4" w:rsidP="00421922">
            <w:pPr>
              <w:pStyle w:val="TableStyle1A"/>
              <w:jc w:val="center"/>
              <w:rPr>
                <w:color w:val="auto"/>
              </w:rPr>
            </w:pPr>
            <w:r w:rsidRPr="004C55D4">
              <w:rPr>
                <w:color w:val="auto"/>
              </w:rPr>
              <w:t>Synchronous Content</w:t>
            </w:r>
          </w:p>
        </w:tc>
        <w:tc>
          <w:tcPr>
            <w:tcW w:w="753"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276404F0" w14:textId="77777777" w:rsidR="004C55D4" w:rsidRPr="004C55D4" w:rsidRDefault="004C55D4" w:rsidP="00421922">
            <w:pPr>
              <w:pStyle w:val="TableStyle1A"/>
              <w:jc w:val="center"/>
              <w:rPr>
                <w:color w:val="auto"/>
              </w:rPr>
            </w:pPr>
            <w:r w:rsidRPr="004C55D4">
              <w:rPr>
                <w:color w:val="auto"/>
              </w:rPr>
              <w:t>Seminar / Practical Content</w:t>
            </w:r>
          </w:p>
        </w:tc>
        <w:tc>
          <w:tcPr>
            <w:tcW w:w="80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31E3A89" w14:textId="77777777" w:rsidR="004C55D4" w:rsidRPr="004C55D4" w:rsidRDefault="004C55D4" w:rsidP="00421922">
            <w:pPr>
              <w:pStyle w:val="TableStyle1A"/>
              <w:jc w:val="center"/>
              <w:rPr>
                <w:color w:val="auto"/>
              </w:rPr>
            </w:pPr>
            <w:r w:rsidRPr="004C55D4">
              <w:rPr>
                <w:color w:val="auto"/>
              </w:rPr>
              <w:t>Link to Assessment</w:t>
            </w:r>
          </w:p>
        </w:tc>
        <w:tc>
          <w:tcPr>
            <w:tcW w:w="1043"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vAlign w:val="center"/>
          </w:tcPr>
          <w:p w14:paraId="79B88151" w14:textId="77777777" w:rsidR="004C55D4" w:rsidRPr="004C55D4" w:rsidRDefault="004C55D4" w:rsidP="00421922">
            <w:pPr>
              <w:pStyle w:val="TableStyle1A"/>
              <w:jc w:val="center"/>
              <w:rPr>
                <w:color w:val="auto"/>
              </w:rPr>
            </w:pPr>
            <w:r w:rsidRPr="004C55D4">
              <w:rPr>
                <w:color w:val="auto"/>
              </w:rPr>
              <w:t>Additional Resources</w:t>
            </w:r>
          </w:p>
        </w:tc>
      </w:tr>
      <w:tr w:rsidR="004C55D4" w14:paraId="29059FF2" w14:textId="77777777" w:rsidTr="6DF88597">
        <w:tblPrEx>
          <w:shd w:val="clear" w:color="auto" w:fill="CADFFF"/>
        </w:tblPrEx>
        <w:trPr>
          <w:trHeight w:val="740"/>
        </w:trPr>
        <w:tc>
          <w:tcPr>
            <w:tcW w:w="834"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36BB306D" w14:textId="77777777" w:rsidR="004C55D4" w:rsidRPr="004C55D4" w:rsidRDefault="004C55D4" w:rsidP="00421922">
            <w:pPr>
              <w:pStyle w:val="TableStyle1A"/>
              <w:jc w:val="center"/>
              <w:rPr>
                <w:color w:val="auto"/>
              </w:rPr>
            </w:pPr>
            <w:r w:rsidRPr="004C55D4">
              <w:rPr>
                <w:color w:val="auto"/>
              </w:rPr>
              <w:t>Week 28</w:t>
            </w:r>
          </w:p>
          <w:p w14:paraId="463D92A0" w14:textId="77777777" w:rsidR="004C55D4" w:rsidRPr="004C55D4" w:rsidRDefault="004C55D4" w:rsidP="00421922">
            <w:pPr>
              <w:pStyle w:val="TableStyle1A"/>
              <w:jc w:val="center"/>
              <w:rPr>
                <w:color w:val="auto"/>
              </w:rPr>
            </w:pPr>
            <w:r w:rsidRPr="004C55D4">
              <w:rPr>
                <w:color w:val="auto"/>
              </w:rPr>
              <w:t>W/C 1/2/20</w:t>
            </w:r>
          </w:p>
        </w:tc>
        <w:tc>
          <w:tcPr>
            <w:tcW w:w="812" w:type="pct"/>
            <w:tcBorders>
              <w:top w:val="single" w:sz="6"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32ED379" w14:textId="77777777" w:rsidR="004C55D4" w:rsidRDefault="03371BE3" w:rsidP="6DF88597">
            <w:pPr>
              <w:pStyle w:val="TableStyle2A"/>
              <w:rPr>
                <w:color w:val="auto"/>
              </w:rPr>
            </w:pPr>
            <w:r w:rsidRPr="6DF88597">
              <w:rPr>
                <w:color w:val="auto"/>
              </w:rPr>
              <w:t>Panopto Video: Module Introduction</w:t>
            </w:r>
          </w:p>
        </w:tc>
        <w:tc>
          <w:tcPr>
            <w:tcW w:w="758"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73B081" w14:textId="77777777" w:rsidR="004C55D4" w:rsidRDefault="03371BE3" w:rsidP="6DF88597">
            <w:pPr>
              <w:pStyle w:val="TableStyle2A"/>
              <w:rPr>
                <w:color w:val="auto"/>
              </w:rPr>
            </w:pPr>
            <w:r w:rsidRPr="6DF88597">
              <w:rPr>
                <w:color w:val="auto"/>
              </w:rPr>
              <w:t>Framing High Performance Sport</w:t>
            </w:r>
          </w:p>
        </w:tc>
        <w:tc>
          <w:tcPr>
            <w:tcW w:w="753"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F47461D" w14:textId="77777777" w:rsidR="004C55D4" w:rsidRDefault="03371BE3" w:rsidP="6DF88597">
            <w:pPr>
              <w:pStyle w:val="TableStyle2A"/>
              <w:rPr>
                <w:color w:val="auto"/>
              </w:rPr>
            </w:pPr>
            <w:r w:rsidRPr="6DF88597">
              <w:rPr>
                <w:color w:val="auto"/>
              </w:rPr>
              <w:t>Defining HPS Concepts</w:t>
            </w:r>
          </w:p>
        </w:tc>
        <w:tc>
          <w:tcPr>
            <w:tcW w:w="80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C59AD1C" w14:textId="77777777" w:rsidR="004C55D4" w:rsidRDefault="03371BE3" w:rsidP="6DF88597">
            <w:pPr>
              <w:pStyle w:val="TableStyle2A"/>
              <w:rPr>
                <w:color w:val="auto"/>
              </w:rPr>
            </w:pPr>
            <w:r w:rsidRPr="6DF88597">
              <w:rPr>
                <w:color w:val="auto"/>
              </w:rPr>
              <w:t>WRIT1</w:t>
            </w:r>
          </w:p>
          <w:p w14:paraId="1752FE90" w14:textId="77777777" w:rsidR="004C55D4" w:rsidRDefault="03371BE3" w:rsidP="6DF88597">
            <w:pPr>
              <w:pStyle w:val="TableStyle2A"/>
              <w:rPr>
                <w:color w:val="auto"/>
              </w:rPr>
            </w:pPr>
            <w:r w:rsidRPr="6DF88597">
              <w:rPr>
                <w:color w:val="auto"/>
              </w:rPr>
              <w:t>Introduction</w:t>
            </w:r>
          </w:p>
        </w:tc>
        <w:tc>
          <w:tcPr>
            <w:tcW w:w="1043"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5FCA9A9" w14:textId="77777777" w:rsidR="004C55D4" w:rsidRDefault="03371BE3" w:rsidP="6DF88597">
            <w:pPr>
              <w:pStyle w:val="TableStyle2A"/>
              <w:rPr>
                <w:color w:val="auto"/>
              </w:rPr>
            </w:pPr>
            <w:r w:rsidRPr="6DF88597">
              <w:rPr>
                <w:color w:val="auto"/>
              </w:rPr>
              <w:t>Module Handbook</w:t>
            </w:r>
          </w:p>
        </w:tc>
      </w:tr>
      <w:tr w:rsidR="004C55D4" w14:paraId="786066D7" w14:textId="77777777" w:rsidTr="6DF88597">
        <w:tblPrEx>
          <w:shd w:val="clear" w:color="auto" w:fill="CADFFF"/>
        </w:tblPrEx>
        <w:trPr>
          <w:trHeight w:val="966"/>
        </w:trPr>
        <w:tc>
          <w:tcPr>
            <w:tcW w:w="834"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57D5E1CD" w14:textId="77777777" w:rsidR="004C55D4" w:rsidRPr="004C55D4" w:rsidRDefault="004C55D4" w:rsidP="00421922">
            <w:pPr>
              <w:pStyle w:val="TableStyle1A"/>
              <w:jc w:val="center"/>
              <w:rPr>
                <w:color w:val="auto"/>
              </w:rPr>
            </w:pPr>
            <w:r w:rsidRPr="004C55D4">
              <w:rPr>
                <w:color w:val="auto"/>
              </w:rPr>
              <w:t>Week 29</w:t>
            </w:r>
          </w:p>
          <w:p w14:paraId="43445BFA" w14:textId="77777777" w:rsidR="004C55D4" w:rsidRPr="004C55D4" w:rsidRDefault="004C55D4" w:rsidP="00421922">
            <w:pPr>
              <w:pStyle w:val="TableStyle1A"/>
              <w:jc w:val="center"/>
              <w:rPr>
                <w:color w:val="auto"/>
              </w:rPr>
            </w:pPr>
            <w:r w:rsidRPr="004C55D4">
              <w:rPr>
                <w:color w:val="auto"/>
              </w:rPr>
              <w:t>WC 8/2/20</w:t>
            </w:r>
          </w:p>
        </w:tc>
        <w:tc>
          <w:tcPr>
            <w:tcW w:w="812" w:type="pct"/>
            <w:tcBorders>
              <w:top w:val="single" w:sz="2"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894BE1" w14:textId="77777777" w:rsidR="004C55D4" w:rsidRDefault="03371BE3" w:rsidP="6DF88597">
            <w:pPr>
              <w:pStyle w:val="TableStyle2A"/>
              <w:rPr>
                <w:color w:val="auto"/>
              </w:rPr>
            </w:pPr>
            <w:r w:rsidRPr="6DF88597">
              <w:rPr>
                <w:color w:val="auto"/>
              </w:rPr>
              <w:t>N/A</w:t>
            </w:r>
          </w:p>
        </w:tc>
        <w:tc>
          <w:tcPr>
            <w:tcW w:w="758"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30CA36" w14:textId="77777777" w:rsidR="004C55D4" w:rsidRDefault="03371BE3" w:rsidP="6DF88597">
            <w:pPr>
              <w:pStyle w:val="TableStyle2A"/>
              <w:rPr>
                <w:color w:val="auto"/>
              </w:rPr>
            </w:pPr>
            <w:r w:rsidRPr="6DF88597">
              <w:rPr>
                <w:color w:val="auto"/>
              </w:rPr>
              <w:t>Managing Change: Theory</w:t>
            </w:r>
          </w:p>
        </w:tc>
        <w:tc>
          <w:tcPr>
            <w:tcW w:w="75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0CA3A6E" w14:textId="77777777" w:rsidR="004C55D4" w:rsidRDefault="03371BE3" w:rsidP="6DF88597">
            <w:pPr>
              <w:pStyle w:val="TableStyle2A"/>
              <w:rPr>
                <w:color w:val="auto"/>
              </w:rPr>
            </w:pPr>
            <w:r w:rsidRPr="6DF88597">
              <w:rPr>
                <w:color w:val="auto"/>
              </w:rPr>
              <w:t>Managing Change: Applying Concepts</w:t>
            </w:r>
          </w:p>
        </w:tc>
        <w:tc>
          <w:tcPr>
            <w:tcW w:w="80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9306C5E" w14:textId="77777777" w:rsidR="004C55D4" w:rsidRDefault="03371BE3" w:rsidP="6DF88597">
            <w:pPr>
              <w:pStyle w:val="TableStyle2A"/>
              <w:rPr>
                <w:color w:val="auto"/>
              </w:rPr>
            </w:pPr>
            <w:r w:rsidRPr="6DF88597">
              <w:rPr>
                <w:color w:val="auto"/>
              </w:rPr>
              <w:t>WRIT1</w:t>
            </w:r>
          </w:p>
          <w:p w14:paraId="51BA4D41" w14:textId="77777777" w:rsidR="004C55D4" w:rsidRDefault="03371BE3" w:rsidP="6DF88597">
            <w:pPr>
              <w:pStyle w:val="TableStyle2A"/>
              <w:rPr>
                <w:color w:val="auto"/>
              </w:rPr>
            </w:pPr>
            <w:r w:rsidRPr="6DF88597">
              <w:rPr>
                <w:color w:val="auto"/>
              </w:rPr>
              <w:t>Introduction</w:t>
            </w:r>
          </w:p>
        </w:tc>
        <w:tc>
          <w:tcPr>
            <w:tcW w:w="10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332A13C" w14:textId="77777777" w:rsidR="004C55D4" w:rsidRDefault="03371BE3" w:rsidP="6DF88597">
            <w:pPr>
              <w:pStyle w:val="TableStyle2A"/>
              <w:rPr>
                <w:color w:val="auto"/>
              </w:rPr>
            </w:pPr>
            <w:r w:rsidRPr="6DF88597">
              <w:rPr>
                <w:color w:val="auto"/>
              </w:rPr>
              <w:t>Directed Reading (Link)</w:t>
            </w:r>
          </w:p>
        </w:tc>
      </w:tr>
      <w:tr w:rsidR="004C55D4" w14:paraId="25E28620" w14:textId="77777777" w:rsidTr="6DF88597">
        <w:tblPrEx>
          <w:shd w:val="clear" w:color="auto" w:fill="CADFFF"/>
        </w:tblPrEx>
        <w:trPr>
          <w:trHeight w:val="1012"/>
        </w:trPr>
        <w:tc>
          <w:tcPr>
            <w:tcW w:w="834"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556439D" w14:textId="77777777" w:rsidR="004C55D4" w:rsidRPr="004C55D4" w:rsidRDefault="004C55D4" w:rsidP="00421922">
            <w:pPr>
              <w:pStyle w:val="TableStyle1A"/>
              <w:jc w:val="center"/>
              <w:rPr>
                <w:color w:val="auto"/>
              </w:rPr>
            </w:pPr>
            <w:r w:rsidRPr="004C55D4">
              <w:rPr>
                <w:color w:val="auto"/>
              </w:rPr>
              <w:t>Week 30</w:t>
            </w:r>
          </w:p>
          <w:p w14:paraId="796C9B19" w14:textId="77777777" w:rsidR="004C55D4" w:rsidRPr="004C55D4" w:rsidRDefault="004C55D4" w:rsidP="00421922">
            <w:pPr>
              <w:pStyle w:val="TableStyle1A"/>
              <w:jc w:val="center"/>
              <w:rPr>
                <w:color w:val="auto"/>
              </w:rPr>
            </w:pPr>
            <w:r w:rsidRPr="004C55D4">
              <w:rPr>
                <w:color w:val="auto"/>
              </w:rPr>
              <w:t>W/C 15/2/20</w:t>
            </w:r>
          </w:p>
        </w:tc>
        <w:tc>
          <w:tcPr>
            <w:tcW w:w="812"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6870FB5" w14:textId="77777777" w:rsidR="004C55D4" w:rsidRDefault="03371BE3" w:rsidP="6DF88597">
            <w:pPr>
              <w:pStyle w:val="TableStyle2A"/>
              <w:rPr>
                <w:color w:val="auto"/>
              </w:rPr>
            </w:pPr>
            <w:r w:rsidRPr="6DF88597">
              <w:rPr>
                <w:color w:val="auto"/>
              </w:rPr>
              <w:t>N/A</w:t>
            </w:r>
          </w:p>
        </w:tc>
        <w:tc>
          <w:tcPr>
            <w:tcW w:w="758"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67275E3" w14:textId="77777777" w:rsidR="004C55D4" w:rsidRDefault="03371BE3" w:rsidP="6DF88597">
            <w:pPr>
              <w:pStyle w:val="TableStyle2A"/>
              <w:rPr>
                <w:color w:val="auto"/>
              </w:rPr>
            </w:pPr>
            <w:r w:rsidRPr="6DF88597">
              <w:rPr>
                <w:color w:val="auto"/>
              </w:rPr>
              <w:t>High Performance Culture</w:t>
            </w:r>
          </w:p>
        </w:tc>
        <w:tc>
          <w:tcPr>
            <w:tcW w:w="75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02144DB" w14:textId="77777777" w:rsidR="004C55D4" w:rsidRDefault="03371BE3" w:rsidP="6DF88597">
            <w:pPr>
              <w:pStyle w:val="TableStyle2A"/>
              <w:rPr>
                <w:color w:val="auto"/>
              </w:rPr>
            </w:pPr>
            <w:r w:rsidRPr="6DF88597">
              <w:rPr>
                <w:color w:val="auto"/>
              </w:rPr>
              <w:t>Driving &amp; Sustaining Culture Change</w:t>
            </w:r>
          </w:p>
        </w:tc>
        <w:tc>
          <w:tcPr>
            <w:tcW w:w="80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75B52A9" w14:textId="77777777" w:rsidR="004C55D4" w:rsidRDefault="03371BE3" w:rsidP="6DF88597">
            <w:pPr>
              <w:pStyle w:val="TableStyle2A"/>
              <w:rPr>
                <w:color w:val="auto"/>
              </w:rPr>
            </w:pPr>
            <w:r w:rsidRPr="6DF88597">
              <w:rPr>
                <w:color w:val="auto"/>
              </w:rPr>
              <w:t>PRES1</w:t>
            </w:r>
          </w:p>
          <w:p w14:paraId="657EF3B6" w14:textId="77777777" w:rsidR="004C55D4" w:rsidRDefault="03371BE3" w:rsidP="6DF88597">
            <w:pPr>
              <w:pStyle w:val="TableStyle2A"/>
              <w:rPr>
                <w:color w:val="auto"/>
              </w:rPr>
            </w:pPr>
            <w:r w:rsidRPr="6DF88597">
              <w:rPr>
                <w:color w:val="auto"/>
              </w:rPr>
              <w:t>Introduction</w:t>
            </w:r>
          </w:p>
        </w:tc>
        <w:tc>
          <w:tcPr>
            <w:tcW w:w="10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258708C" w14:textId="77777777" w:rsidR="004C55D4" w:rsidRPr="004C55D4" w:rsidRDefault="03371BE3" w:rsidP="6DF88597">
            <w:pPr>
              <w:pStyle w:val="NoSpacing"/>
              <w:rPr>
                <w:sz w:val="20"/>
                <w:szCs w:val="20"/>
              </w:rPr>
            </w:pPr>
            <w:r w:rsidRPr="6DF88597">
              <w:rPr>
                <w:sz w:val="20"/>
                <w:szCs w:val="20"/>
                <w:shd w:val="clear" w:color="auto" w:fill="FFFFFF"/>
              </w:rPr>
              <w:t xml:space="preserve">The </w:t>
            </w:r>
            <w:proofErr w:type="gramStart"/>
            <w:r w:rsidRPr="6DF88597">
              <w:rPr>
                <w:sz w:val="20"/>
                <w:szCs w:val="20"/>
                <w:shd w:val="clear" w:color="auto" w:fill="FFFFFF"/>
              </w:rPr>
              <w:t>High Performance</w:t>
            </w:r>
            <w:proofErr w:type="gramEnd"/>
            <w:r w:rsidRPr="6DF88597">
              <w:rPr>
                <w:sz w:val="20"/>
                <w:szCs w:val="20"/>
                <w:shd w:val="clear" w:color="auto" w:fill="FFFFFF"/>
              </w:rPr>
              <w:t xml:space="preserve"> Podcast w/ Sir Clive Woodward </w:t>
            </w:r>
            <w:proofErr w:type="spellStart"/>
            <w:r w:rsidRPr="6DF88597">
              <w:rPr>
                <w:sz w:val="20"/>
                <w:szCs w:val="20"/>
                <w:u w:val="single" w:color="929292"/>
                <w:shd w:val="clear" w:color="auto" w:fill="FFFFFF"/>
              </w:rPr>
              <w:t>h+ps</w:t>
            </w:r>
            <w:proofErr w:type="spellEnd"/>
            <w:r w:rsidRPr="6DF88597">
              <w:rPr>
                <w:sz w:val="20"/>
                <w:szCs w:val="20"/>
                <w:u w:val="single" w:color="929292"/>
                <w:shd w:val="clear" w:color="auto" w:fill="FFFFFF"/>
              </w:rPr>
              <w:t>://www.youtube.com/watch?</w:t>
            </w:r>
            <w:r w:rsidRPr="6DF88597">
              <w:rPr>
                <w:sz w:val="20"/>
                <w:szCs w:val="20"/>
                <w:shd w:val="clear" w:color="auto" w:fill="FFFFFF"/>
                <w:lang w:val="es-ES"/>
              </w:rPr>
              <w:t xml:space="preserve"> v=YAbnQsBZ6eY </w:t>
            </w:r>
          </w:p>
        </w:tc>
      </w:tr>
      <w:tr w:rsidR="004C55D4" w14:paraId="66AAE07A" w14:textId="77777777" w:rsidTr="6DF88597">
        <w:tblPrEx>
          <w:shd w:val="clear" w:color="auto" w:fill="CADFFF"/>
        </w:tblPrEx>
        <w:trPr>
          <w:trHeight w:val="1446"/>
        </w:trPr>
        <w:tc>
          <w:tcPr>
            <w:tcW w:w="834"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E40363D" w14:textId="77777777" w:rsidR="004C55D4" w:rsidRPr="004C55D4" w:rsidRDefault="004C55D4" w:rsidP="00421922">
            <w:pPr>
              <w:pStyle w:val="TableStyle1A"/>
              <w:jc w:val="center"/>
              <w:rPr>
                <w:color w:val="auto"/>
              </w:rPr>
            </w:pPr>
            <w:r w:rsidRPr="004C55D4">
              <w:rPr>
                <w:color w:val="auto"/>
              </w:rPr>
              <w:t>Week 31</w:t>
            </w:r>
          </w:p>
          <w:p w14:paraId="006DC058" w14:textId="77777777" w:rsidR="004C55D4" w:rsidRPr="004C55D4" w:rsidRDefault="004C55D4" w:rsidP="00421922">
            <w:pPr>
              <w:pStyle w:val="TableStyle1A"/>
              <w:jc w:val="center"/>
              <w:rPr>
                <w:color w:val="auto"/>
              </w:rPr>
            </w:pPr>
            <w:r w:rsidRPr="004C55D4">
              <w:rPr>
                <w:color w:val="auto"/>
              </w:rPr>
              <w:t>W/C 22/2/20</w:t>
            </w:r>
          </w:p>
        </w:tc>
        <w:tc>
          <w:tcPr>
            <w:tcW w:w="812"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D789EF4" w14:textId="77777777" w:rsidR="004C55D4" w:rsidRDefault="03371BE3" w:rsidP="6DF88597">
            <w:pPr>
              <w:pStyle w:val="TableStyle2A"/>
              <w:rPr>
                <w:color w:val="auto"/>
              </w:rPr>
            </w:pPr>
            <w:r w:rsidRPr="6DF88597">
              <w:rPr>
                <w:color w:val="auto"/>
              </w:rPr>
              <w:t>HP Environments: Canterbury Crusaders</w:t>
            </w:r>
          </w:p>
        </w:tc>
        <w:tc>
          <w:tcPr>
            <w:tcW w:w="758"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776A5D8" w14:textId="77777777" w:rsidR="004C55D4" w:rsidRDefault="03371BE3" w:rsidP="6DF88597">
            <w:pPr>
              <w:pStyle w:val="TableStyle2A"/>
              <w:rPr>
                <w:color w:val="auto"/>
              </w:rPr>
            </w:pPr>
            <w:r w:rsidRPr="6DF88597">
              <w:rPr>
                <w:color w:val="auto"/>
              </w:rPr>
              <w:t>Inside High Performance: Async Content Debrief</w:t>
            </w:r>
          </w:p>
        </w:tc>
        <w:tc>
          <w:tcPr>
            <w:tcW w:w="75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C54571" w14:textId="77777777" w:rsidR="004C55D4" w:rsidRDefault="03371BE3" w:rsidP="6DF88597">
            <w:pPr>
              <w:pStyle w:val="TableStyle2A"/>
              <w:rPr>
                <w:color w:val="auto"/>
              </w:rPr>
            </w:pPr>
            <w:r w:rsidRPr="6DF88597">
              <w:rPr>
                <w:color w:val="auto"/>
              </w:rPr>
              <w:t>Case Studies: Applying Concepts</w:t>
            </w:r>
          </w:p>
        </w:tc>
        <w:tc>
          <w:tcPr>
            <w:tcW w:w="80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405ECD9" w14:textId="77777777" w:rsidR="004C55D4" w:rsidRDefault="03371BE3" w:rsidP="6DF88597">
            <w:pPr>
              <w:pStyle w:val="TableStyle2A"/>
              <w:rPr>
                <w:color w:val="auto"/>
              </w:rPr>
            </w:pPr>
            <w:r w:rsidRPr="6DF88597">
              <w:rPr>
                <w:color w:val="auto"/>
              </w:rPr>
              <w:t>WRIT1</w:t>
            </w:r>
          </w:p>
          <w:p w14:paraId="125C10C9" w14:textId="77777777" w:rsidR="004C55D4" w:rsidRDefault="03371BE3" w:rsidP="6DF88597">
            <w:pPr>
              <w:pStyle w:val="TableStyle2A"/>
              <w:rPr>
                <w:color w:val="auto"/>
              </w:rPr>
            </w:pPr>
            <w:r w:rsidRPr="6DF88597">
              <w:rPr>
                <w:color w:val="auto"/>
              </w:rPr>
              <w:t>Section One</w:t>
            </w:r>
          </w:p>
          <w:p w14:paraId="70FC9B39" w14:textId="77777777" w:rsidR="004C55D4" w:rsidRDefault="004C55D4" w:rsidP="6DF88597">
            <w:pPr>
              <w:pStyle w:val="TableStyle2A"/>
              <w:rPr>
                <w:color w:val="auto"/>
              </w:rPr>
            </w:pPr>
          </w:p>
          <w:p w14:paraId="25DBE05B" w14:textId="77777777" w:rsidR="004C55D4" w:rsidRDefault="03371BE3" w:rsidP="6DF88597">
            <w:pPr>
              <w:pStyle w:val="TableStyle2A"/>
              <w:rPr>
                <w:color w:val="auto"/>
              </w:rPr>
            </w:pPr>
            <w:r w:rsidRPr="6DF88597">
              <w:rPr>
                <w:color w:val="auto"/>
              </w:rPr>
              <w:t>PRES1</w:t>
            </w:r>
          </w:p>
          <w:p w14:paraId="7F3AC644" w14:textId="77777777" w:rsidR="004C55D4" w:rsidRDefault="03371BE3" w:rsidP="6DF88597">
            <w:pPr>
              <w:pStyle w:val="TableStyle2A"/>
              <w:rPr>
                <w:color w:val="auto"/>
              </w:rPr>
            </w:pPr>
            <w:r w:rsidRPr="6DF88597">
              <w:rPr>
                <w:color w:val="auto"/>
              </w:rPr>
              <w:t>Identifying a HP Issue</w:t>
            </w:r>
          </w:p>
        </w:tc>
        <w:tc>
          <w:tcPr>
            <w:tcW w:w="10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CD51C49" w14:textId="77777777" w:rsidR="004C55D4" w:rsidRPr="004C55D4" w:rsidRDefault="03371BE3" w:rsidP="6DF88597">
            <w:pPr>
              <w:pStyle w:val="NoSpacing"/>
              <w:rPr>
                <w:sz w:val="20"/>
                <w:szCs w:val="20"/>
              </w:rPr>
            </w:pPr>
            <w:r w:rsidRPr="6DF88597">
              <w:rPr>
                <w:sz w:val="20"/>
                <w:szCs w:val="20"/>
                <w:shd w:val="clear" w:color="auto" w:fill="E6E6E9"/>
              </w:rPr>
              <w:t xml:space="preserve">Scott Robertson &amp; Ronan O'Gara, Crusaders | Interview | The 1014 Rugby </w:t>
            </w:r>
            <w:hyperlink r:id="rId12" w:history="1">
              <w:r w:rsidRPr="6DF88597">
                <w:rPr>
                  <w:rStyle w:val="Hyperlink0"/>
                  <w:rFonts w:eastAsia="Arial Unicode MS"/>
                  <w:color w:val="auto"/>
                  <w:sz w:val="20"/>
                  <w:szCs w:val="20"/>
                </w:rPr>
                <w:t>https://www.youtube.com/watch?</w:t>
              </w:r>
            </w:hyperlink>
            <w:r w:rsidRPr="6DF88597">
              <w:rPr>
                <w:rStyle w:val="None"/>
                <w:rFonts w:ascii="Times New Roman" w:hAnsi="Times New Roman"/>
                <w:sz w:val="20"/>
                <w:szCs w:val="20"/>
                <w:shd w:val="clear" w:color="auto" w:fill="E6E6E9"/>
              </w:rPr>
              <w:t xml:space="preserve"> v=IMmOOzn9R- </w:t>
            </w:r>
            <w:proofErr w:type="spellStart"/>
            <w:r w:rsidRPr="6DF88597">
              <w:rPr>
                <w:rStyle w:val="None"/>
                <w:rFonts w:ascii="Times New Roman" w:hAnsi="Times New Roman"/>
                <w:sz w:val="20"/>
                <w:szCs w:val="20"/>
                <w:shd w:val="clear" w:color="auto" w:fill="E6E6E9"/>
              </w:rPr>
              <w:t>k&amp;feature</w:t>
            </w:r>
            <w:proofErr w:type="spellEnd"/>
            <w:r w:rsidRPr="6DF88597">
              <w:rPr>
                <w:rStyle w:val="None"/>
                <w:rFonts w:ascii="Times New Roman" w:hAnsi="Times New Roman"/>
                <w:sz w:val="20"/>
                <w:szCs w:val="20"/>
                <w:shd w:val="clear" w:color="auto" w:fill="E6E6E9"/>
              </w:rPr>
              <w:t>=</w:t>
            </w:r>
            <w:proofErr w:type="spellStart"/>
            <w:r w:rsidRPr="6DF88597">
              <w:rPr>
                <w:rStyle w:val="None"/>
                <w:rFonts w:ascii="Times New Roman" w:hAnsi="Times New Roman"/>
                <w:sz w:val="20"/>
                <w:szCs w:val="20"/>
                <w:shd w:val="clear" w:color="auto" w:fill="E6E6E9"/>
              </w:rPr>
              <w:t>emb_title</w:t>
            </w:r>
            <w:proofErr w:type="spellEnd"/>
            <w:r w:rsidRPr="6DF88597">
              <w:rPr>
                <w:rStyle w:val="None"/>
                <w:rFonts w:ascii="Times New Roman" w:hAnsi="Times New Roman"/>
                <w:sz w:val="20"/>
                <w:szCs w:val="20"/>
                <w:shd w:val="clear" w:color="auto" w:fill="E6E6E9"/>
              </w:rPr>
              <w:t xml:space="preserve"> </w:t>
            </w:r>
          </w:p>
        </w:tc>
      </w:tr>
      <w:tr w:rsidR="004C55D4" w14:paraId="578E01B4" w14:textId="77777777" w:rsidTr="6DF88597">
        <w:tblPrEx>
          <w:shd w:val="clear" w:color="auto" w:fill="CADFFF"/>
        </w:tblPrEx>
        <w:trPr>
          <w:trHeight w:val="517"/>
        </w:trPr>
        <w:tc>
          <w:tcPr>
            <w:tcW w:w="834"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729EDB" w14:textId="77777777" w:rsidR="004C55D4" w:rsidRPr="004C55D4" w:rsidRDefault="004C55D4" w:rsidP="00421922">
            <w:pPr>
              <w:pStyle w:val="TableStyle1A"/>
              <w:jc w:val="center"/>
              <w:rPr>
                <w:color w:val="auto"/>
              </w:rPr>
            </w:pPr>
            <w:proofErr w:type="spellStart"/>
            <w:r w:rsidRPr="004C55D4">
              <w:rPr>
                <w:rStyle w:val="None"/>
                <w:color w:val="auto"/>
              </w:rPr>
              <w:t>etc</w:t>
            </w:r>
            <w:proofErr w:type="spellEnd"/>
          </w:p>
        </w:tc>
        <w:tc>
          <w:tcPr>
            <w:tcW w:w="812"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C451F08" w14:textId="77777777" w:rsidR="004C55D4" w:rsidRDefault="004C55D4" w:rsidP="6DF88597"/>
        </w:tc>
        <w:tc>
          <w:tcPr>
            <w:tcW w:w="758"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2C47031" w14:textId="77777777" w:rsidR="004C55D4" w:rsidRDefault="004C55D4" w:rsidP="6DF88597"/>
        </w:tc>
        <w:tc>
          <w:tcPr>
            <w:tcW w:w="75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510CC0F" w14:textId="77777777" w:rsidR="004C55D4" w:rsidRDefault="004C55D4" w:rsidP="6DF88597"/>
        </w:tc>
        <w:tc>
          <w:tcPr>
            <w:tcW w:w="80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714780" w14:textId="77777777" w:rsidR="004C55D4" w:rsidRDefault="004C55D4" w:rsidP="6DF88597"/>
        </w:tc>
        <w:tc>
          <w:tcPr>
            <w:tcW w:w="10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4D0C123" w14:textId="77777777" w:rsidR="004C55D4" w:rsidRDefault="004C55D4" w:rsidP="6DF88597"/>
        </w:tc>
      </w:tr>
      <w:tr w:rsidR="004C55D4" w14:paraId="1062CCA4" w14:textId="77777777" w:rsidTr="6DF88597">
        <w:tblPrEx>
          <w:shd w:val="clear" w:color="auto" w:fill="CADFFF"/>
        </w:tblPrEx>
        <w:trPr>
          <w:trHeight w:val="517"/>
        </w:trPr>
        <w:tc>
          <w:tcPr>
            <w:tcW w:w="834"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DE433BF" w14:textId="77777777" w:rsidR="004C55D4" w:rsidRPr="004C55D4" w:rsidRDefault="004C55D4" w:rsidP="6DF88597"/>
        </w:tc>
        <w:tc>
          <w:tcPr>
            <w:tcW w:w="812"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6A23307" w14:textId="77777777" w:rsidR="004C55D4" w:rsidRDefault="004C55D4" w:rsidP="6DF88597"/>
        </w:tc>
        <w:tc>
          <w:tcPr>
            <w:tcW w:w="758"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78C6B23" w14:textId="77777777" w:rsidR="004C55D4" w:rsidRDefault="004C55D4" w:rsidP="6DF88597"/>
        </w:tc>
        <w:tc>
          <w:tcPr>
            <w:tcW w:w="75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F6DE28" w14:textId="77777777" w:rsidR="004C55D4" w:rsidRDefault="004C55D4" w:rsidP="6DF88597"/>
        </w:tc>
        <w:tc>
          <w:tcPr>
            <w:tcW w:w="80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9B5601A" w14:textId="77777777" w:rsidR="004C55D4" w:rsidRDefault="004C55D4" w:rsidP="6DF88597"/>
        </w:tc>
        <w:tc>
          <w:tcPr>
            <w:tcW w:w="10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E34886F" w14:textId="77777777" w:rsidR="004C55D4" w:rsidRDefault="004C55D4" w:rsidP="6DF88597"/>
        </w:tc>
      </w:tr>
    </w:tbl>
    <w:p w14:paraId="44F660D9" w14:textId="10C13FF3" w:rsidR="00470299" w:rsidRDefault="00470299" w:rsidP="6DF88597"/>
    <w:p w14:paraId="1B89B268" w14:textId="79D572A8" w:rsidR="00470299" w:rsidRDefault="00470299" w:rsidP="6DF88597">
      <w:pPr>
        <w:pStyle w:val="Heading1"/>
        <w:spacing w:line="240" w:lineRule="auto"/>
        <w:ind w:firstLine="0"/>
        <w:rPr>
          <w:color w:val="auto"/>
        </w:rPr>
      </w:pPr>
      <w:bookmarkStart w:id="25" w:name="_Toc933033446"/>
      <w:r w:rsidRPr="5BE8E13B">
        <w:rPr>
          <w:color w:val="auto"/>
        </w:rPr>
        <w:t>Assessment Overview</w:t>
      </w:r>
      <w:bookmarkEnd w:id="25"/>
    </w:p>
    <w:p w14:paraId="0C8E07CA" w14:textId="536E3575" w:rsidR="00470299" w:rsidRDefault="00470299"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615"/>
        <w:gridCol w:w="2615"/>
        <w:gridCol w:w="2615"/>
        <w:gridCol w:w="2615"/>
      </w:tblGrid>
      <w:tr w:rsidR="00271F04" w:rsidRPr="00271F04" w14:paraId="0C1BB7F6" w14:textId="77777777" w:rsidTr="6DF88597">
        <w:trPr>
          <w:trHeight w:val="300"/>
          <w:tblHeader/>
        </w:trPr>
        <w:tc>
          <w:tcPr>
            <w:tcW w:w="1250" w:type="pct"/>
            <w:tcBorders>
              <w:top w:val="single" w:sz="2" w:space="0" w:color="000000" w:themeColor="text1"/>
              <w:left w:val="single" w:sz="2" w:space="0" w:color="FFFFFF" w:themeColor="background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tcPr>
          <w:p w14:paraId="2474B771" w14:textId="77777777" w:rsidR="00271F04" w:rsidRPr="00271F04" w:rsidRDefault="00271F04" w:rsidP="00421922">
            <w:pPr>
              <w:pStyle w:val="TableStyle1A"/>
              <w:jc w:val="center"/>
              <w:rPr>
                <w:color w:val="auto"/>
              </w:rPr>
            </w:pPr>
            <w:r w:rsidRPr="00271F04">
              <w:rPr>
                <w:rStyle w:val="None"/>
                <w:color w:val="auto"/>
              </w:rPr>
              <w:t>Assessment Code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2CAE4145" w14:textId="77777777" w:rsidR="00271F04" w:rsidRPr="00271F04" w:rsidRDefault="00271F04" w:rsidP="00421922">
            <w:pPr>
              <w:pStyle w:val="TableStyle1A"/>
              <w:jc w:val="center"/>
              <w:rPr>
                <w:color w:val="auto"/>
              </w:rPr>
            </w:pPr>
            <w:r w:rsidRPr="00271F04">
              <w:rPr>
                <w:rStyle w:val="None"/>
                <w:color w:val="auto"/>
              </w:rPr>
              <w:t>Assessment Type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340AB807" w14:textId="77777777" w:rsidR="00271F04" w:rsidRPr="00271F04" w:rsidRDefault="00271F04" w:rsidP="00421922">
            <w:pPr>
              <w:pStyle w:val="TableStyle1A"/>
              <w:jc w:val="center"/>
              <w:rPr>
                <w:color w:val="auto"/>
              </w:rPr>
            </w:pPr>
            <w:r w:rsidRPr="00271F04">
              <w:rPr>
                <w:rStyle w:val="None"/>
                <w:color w:val="auto"/>
              </w:rPr>
              <w:t>Submission Deadline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tcPr>
          <w:p w14:paraId="1A42B4B8" w14:textId="77777777" w:rsidR="00271F04" w:rsidRPr="00271F04" w:rsidRDefault="00271F04" w:rsidP="00421922">
            <w:pPr>
              <w:pStyle w:val="TableStyle1A"/>
              <w:jc w:val="center"/>
              <w:rPr>
                <w:color w:val="auto"/>
              </w:rPr>
            </w:pPr>
            <w:r w:rsidRPr="00271F04">
              <w:rPr>
                <w:rStyle w:val="None"/>
                <w:color w:val="auto"/>
              </w:rPr>
              <w:t>Link to Support</w:t>
            </w:r>
          </w:p>
        </w:tc>
      </w:tr>
      <w:tr w:rsidR="00271F04" w14:paraId="727C6BE3" w14:textId="77777777" w:rsidTr="6DF88597">
        <w:tblPrEx>
          <w:shd w:val="clear" w:color="auto" w:fill="CADFFF"/>
        </w:tblPrEx>
        <w:trPr>
          <w:trHeight w:val="71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E6D05ED" w14:textId="77777777" w:rsidR="00271F04" w:rsidRPr="00271F04" w:rsidRDefault="00271F04" w:rsidP="00421922">
            <w:pPr>
              <w:pStyle w:val="TableStyle1A"/>
              <w:jc w:val="center"/>
              <w:rPr>
                <w:color w:val="auto"/>
              </w:rPr>
            </w:pPr>
            <w:r w:rsidRPr="6DF88597">
              <w:rPr>
                <w:rStyle w:val="None"/>
                <w:color w:val="auto"/>
              </w:rPr>
              <w:t>e.g. WRIT1</w:t>
            </w:r>
          </w:p>
        </w:tc>
        <w:tc>
          <w:tcPr>
            <w:tcW w:w="1250" w:type="pct"/>
            <w:tcBorders>
              <w:top w:val="single" w:sz="6"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789195B" w14:textId="77777777" w:rsidR="00271F04" w:rsidRDefault="00271F04" w:rsidP="6DF88597">
            <w:pPr>
              <w:pStyle w:val="TableStyle2A"/>
              <w:jc w:val="center"/>
              <w:rPr>
                <w:rStyle w:val="None"/>
                <w:color w:val="auto"/>
              </w:rPr>
            </w:pPr>
            <w:r w:rsidRPr="6DF88597">
              <w:rPr>
                <w:rStyle w:val="None"/>
                <w:color w:val="auto"/>
              </w:rPr>
              <w:t>e.g. 3000word Essay</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19EA41B" w14:textId="77777777" w:rsidR="00271F04" w:rsidRDefault="00271F04" w:rsidP="6DF88597">
            <w:pPr>
              <w:pStyle w:val="TableStyle2A"/>
              <w:jc w:val="center"/>
              <w:rPr>
                <w:rStyle w:val="None"/>
                <w:color w:val="auto"/>
              </w:rPr>
            </w:pPr>
            <w:r w:rsidRPr="6DF88597">
              <w:rPr>
                <w:rStyle w:val="None"/>
                <w:color w:val="auto"/>
              </w:rPr>
              <w:t>e.g. 25/12/2021</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E0A76CC" w14:textId="77777777" w:rsidR="00271F04" w:rsidRDefault="00271F04" w:rsidP="6DF88597">
            <w:pPr>
              <w:pStyle w:val="TableStyle2A"/>
              <w:jc w:val="center"/>
              <w:rPr>
                <w:rStyle w:val="None"/>
                <w:color w:val="auto"/>
              </w:rPr>
            </w:pPr>
            <w:r w:rsidRPr="6DF88597">
              <w:rPr>
                <w:rStyle w:val="None"/>
                <w:color w:val="auto"/>
              </w:rPr>
              <w:t>&lt; Insert Link &gt;</w:t>
            </w:r>
          </w:p>
        </w:tc>
      </w:tr>
      <w:tr w:rsidR="00271F04" w14:paraId="372593CA" w14:textId="77777777" w:rsidTr="6DF88597">
        <w:tblPrEx>
          <w:shd w:val="clear" w:color="auto" w:fill="CADFFF"/>
        </w:tblPrEx>
        <w:trPr>
          <w:trHeight w:val="70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A43E65E" w14:textId="77777777" w:rsidR="00271F04" w:rsidRPr="00271F04" w:rsidRDefault="00271F04" w:rsidP="00421922">
            <w:pPr>
              <w:pStyle w:val="TableStyle1A"/>
              <w:jc w:val="center"/>
              <w:rPr>
                <w:color w:val="auto"/>
              </w:rPr>
            </w:pPr>
            <w:r w:rsidRPr="6DF88597">
              <w:rPr>
                <w:rStyle w:val="None"/>
                <w:color w:val="auto"/>
              </w:rPr>
              <w:t>e.g. PRES1</w:t>
            </w:r>
          </w:p>
        </w:tc>
        <w:tc>
          <w:tcPr>
            <w:tcW w:w="1250"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9E96437" w14:textId="77777777" w:rsidR="00271F04" w:rsidRDefault="00271F04" w:rsidP="6DF88597">
            <w:pPr>
              <w:pStyle w:val="TableStyle2A"/>
              <w:jc w:val="center"/>
              <w:rPr>
                <w:rStyle w:val="None"/>
                <w:color w:val="auto"/>
              </w:rPr>
            </w:pPr>
            <w:r w:rsidRPr="6DF88597">
              <w:rPr>
                <w:rStyle w:val="None"/>
                <w:color w:val="auto"/>
              </w:rPr>
              <w:t>e.g. 10min Presentation</w:t>
            </w:r>
          </w:p>
        </w:tc>
        <w:tc>
          <w:tcPr>
            <w:tcW w:w="125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9B65112" w14:textId="77777777" w:rsidR="00271F04" w:rsidRDefault="00271F04" w:rsidP="6DF88597">
            <w:pPr>
              <w:pStyle w:val="TableStyle2A"/>
              <w:jc w:val="center"/>
              <w:rPr>
                <w:rStyle w:val="None"/>
                <w:color w:val="auto"/>
              </w:rPr>
            </w:pPr>
            <w:r w:rsidRPr="6DF88597">
              <w:rPr>
                <w:rStyle w:val="None"/>
                <w:color w:val="auto"/>
              </w:rPr>
              <w:t>e.g. 25/12/2021</w:t>
            </w:r>
          </w:p>
        </w:tc>
        <w:tc>
          <w:tcPr>
            <w:tcW w:w="125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50F721" w14:textId="77777777" w:rsidR="00271F04" w:rsidRDefault="00271F04" w:rsidP="6DF88597">
            <w:pPr>
              <w:pStyle w:val="TableStyle2A"/>
              <w:jc w:val="center"/>
              <w:rPr>
                <w:rStyle w:val="None"/>
                <w:color w:val="auto"/>
              </w:rPr>
            </w:pPr>
            <w:r w:rsidRPr="6DF88597">
              <w:rPr>
                <w:rStyle w:val="None"/>
                <w:color w:val="auto"/>
              </w:rPr>
              <w:t>&lt; Insert Link &gt;</w:t>
            </w:r>
          </w:p>
        </w:tc>
      </w:tr>
      <w:tr w:rsidR="00271F04" w14:paraId="5F50AE15" w14:textId="77777777" w:rsidTr="6DF88597">
        <w:tblPrEx>
          <w:shd w:val="clear" w:color="auto" w:fill="CADFFF"/>
        </w:tblPrEx>
        <w:trPr>
          <w:trHeight w:val="707"/>
        </w:trPr>
        <w:tc>
          <w:tcPr>
            <w:tcW w:w="1250" w:type="pct"/>
            <w:tcBorders>
              <w:top w:val="single" w:sz="2" w:space="0" w:color="FFFFFF" w:themeColor="background1"/>
              <w:left w:val="single" w:sz="2" w:space="0" w:color="FFFFFF" w:themeColor="background1"/>
              <w:bottom w:val="single" w:sz="2" w:space="0" w:color="000000" w:themeColor="text1"/>
              <w:right w:val="single" w:sz="6" w:space="0" w:color="000000" w:themeColor="text1"/>
            </w:tcBorders>
            <w:shd w:val="clear" w:color="auto" w:fill="002060"/>
            <w:tcMar>
              <w:top w:w="80" w:type="dxa"/>
              <w:left w:w="80" w:type="dxa"/>
              <w:bottom w:w="80" w:type="dxa"/>
              <w:right w:w="80" w:type="dxa"/>
            </w:tcMar>
            <w:vAlign w:val="center"/>
          </w:tcPr>
          <w:p w14:paraId="37A38E51" w14:textId="77777777" w:rsidR="00271F04" w:rsidRPr="00271F04" w:rsidRDefault="00271F04" w:rsidP="00421922">
            <w:pPr>
              <w:pStyle w:val="TableStyle1A"/>
              <w:jc w:val="center"/>
              <w:rPr>
                <w:color w:val="auto"/>
              </w:rPr>
            </w:pPr>
            <w:r w:rsidRPr="6DF88597">
              <w:rPr>
                <w:rStyle w:val="None"/>
                <w:color w:val="auto"/>
              </w:rPr>
              <w:t>e.g. EXAM1</w:t>
            </w:r>
          </w:p>
        </w:tc>
        <w:tc>
          <w:tcPr>
            <w:tcW w:w="1250"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8977C6A" w14:textId="77777777" w:rsidR="00271F04" w:rsidRDefault="00271F04" w:rsidP="6DF88597">
            <w:pPr>
              <w:pStyle w:val="TableStyle2A"/>
              <w:jc w:val="center"/>
              <w:rPr>
                <w:rStyle w:val="None"/>
                <w:color w:val="auto"/>
              </w:rPr>
            </w:pPr>
            <w:r w:rsidRPr="6DF88597">
              <w:rPr>
                <w:rStyle w:val="None"/>
                <w:color w:val="auto"/>
              </w:rPr>
              <w:t>e.g. 2hr Exam (Written)</w:t>
            </w:r>
          </w:p>
        </w:tc>
        <w:tc>
          <w:tcPr>
            <w:tcW w:w="125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68CB0D3" w14:textId="77777777" w:rsidR="00271F04" w:rsidRDefault="00271F04" w:rsidP="6DF88597">
            <w:pPr>
              <w:pStyle w:val="TableStyle2A"/>
              <w:jc w:val="center"/>
              <w:rPr>
                <w:rStyle w:val="None"/>
                <w:color w:val="auto"/>
              </w:rPr>
            </w:pPr>
            <w:r w:rsidRPr="6DF88597">
              <w:rPr>
                <w:rStyle w:val="None"/>
                <w:color w:val="auto"/>
              </w:rPr>
              <w:t>e.g. 25/12/2021</w:t>
            </w:r>
          </w:p>
        </w:tc>
        <w:tc>
          <w:tcPr>
            <w:tcW w:w="125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E68389C" w14:textId="77777777" w:rsidR="00271F04" w:rsidRDefault="00271F04" w:rsidP="6DF88597">
            <w:pPr>
              <w:pStyle w:val="TableStyle2A"/>
              <w:jc w:val="center"/>
              <w:rPr>
                <w:rStyle w:val="None"/>
                <w:color w:val="auto"/>
              </w:rPr>
            </w:pPr>
            <w:r w:rsidRPr="6DF88597">
              <w:rPr>
                <w:rStyle w:val="None"/>
                <w:color w:val="auto"/>
              </w:rPr>
              <w:t>&lt; Insert Link &gt;</w:t>
            </w:r>
          </w:p>
        </w:tc>
      </w:tr>
    </w:tbl>
    <w:p w14:paraId="3F76C5C0" w14:textId="77777777" w:rsidR="00271F04" w:rsidRDefault="00271F04" w:rsidP="6DF88597"/>
    <w:p w14:paraId="5DEFF9D9" w14:textId="77777777" w:rsidR="00271F04" w:rsidRDefault="00271F04" w:rsidP="6DF88597">
      <w:pPr>
        <w:pStyle w:val="BodyA"/>
        <w:rPr>
          <w:rStyle w:val="None"/>
          <w:i/>
          <w:iCs/>
          <w:color w:val="auto"/>
          <w:sz w:val="24"/>
          <w:szCs w:val="24"/>
        </w:rPr>
      </w:pPr>
      <w:r w:rsidRPr="6DF88597">
        <w:rPr>
          <w:rStyle w:val="None"/>
          <w:i/>
          <w:iCs/>
          <w:color w:val="auto"/>
          <w:sz w:val="24"/>
          <w:szCs w:val="24"/>
        </w:rPr>
        <w:t xml:space="preserve">Staff note - Links to assessment support can take students to where the staff member </w:t>
      </w:r>
      <w:proofErr w:type="gramStart"/>
      <w:r w:rsidRPr="6DF88597">
        <w:rPr>
          <w:rStyle w:val="None"/>
          <w:i/>
          <w:iCs/>
          <w:color w:val="auto"/>
          <w:sz w:val="24"/>
          <w:szCs w:val="24"/>
        </w:rPr>
        <w:t>believes</w:t>
      </w:r>
      <w:proofErr w:type="gramEnd"/>
      <w:r w:rsidRPr="6DF88597">
        <w:rPr>
          <w:rStyle w:val="None"/>
          <w:i/>
          <w:iCs/>
          <w:color w:val="auto"/>
          <w:sz w:val="24"/>
          <w:szCs w:val="24"/>
        </w:rPr>
        <w:t xml:space="preserve"> is best. </w:t>
      </w:r>
      <w:proofErr w:type="gramStart"/>
      <w:r w:rsidRPr="6DF88597">
        <w:rPr>
          <w:rStyle w:val="None"/>
          <w:i/>
          <w:iCs/>
          <w:color w:val="auto"/>
          <w:sz w:val="24"/>
          <w:szCs w:val="24"/>
        </w:rPr>
        <w:t>As a general rule</w:t>
      </w:r>
      <w:proofErr w:type="gramEnd"/>
      <w:r w:rsidRPr="6DF88597">
        <w:rPr>
          <w:rStyle w:val="None"/>
          <w:i/>
          <w:iCs/>
          <w:color w:val="auto"/>
          <w:sz w:val="24"/>
          <w:szCs w:val="24"/>
        </w:rPr>
        <w:t xml:space="preserve"> of thumb, an assessment tile should exist within Moodle with relevant support to each specific assessment point. However, in instances where this is not the case, the link can also take students to an alternative support platform (e.g. shared space, tutorial booking system, specific lecture material).</w:t>
      </w:r>
    </w:p>
    <w:p w14:paraId="3FCD9937" w14:textId="77777777" w:rsidR="00470299" w:rsidRPr="00470299" w:rsidRDefault="00470299" w:rsidP="6DF88597"/>
    <w:p w14:paraId="14B1341C" w14:textId="77777777" w:rsidR="00271F04" w:rsidRDefault="00271F04" w:rsidP="6DF88597">
      <w:pPr>
        <w:rPr>
          <w:rFonts w:asciiTheme="majorHAnsi" w:eastAsiaTheme="majorEastAsia" w:hAnsiTheme="majorHAnsi" w:cstheme="majorBidi"/>
          <w:b/>
          <w:bCs/>
          <w:sz w:val="48"/>
          <w:szCs w:val="48"/>
        </w:rPr>
      </w:pPr>
      <w:r w:rsidRPr="5BE8E13B">
        <w:br w:type="page"/>
      </w:r>
    </w:p>
    <w:p w14:paraId="2EE53CAD" w14:textId="0A8076E8" w:rsidR="5BE8E13B" w:rsidRDefault="5BE8E13B" w:rsidP="5BE8E13B">
      <w:pPr>
        <w:pStyle w:val="Heading1"/>
        <w:spacing w:line="240" w:lineRule="auto"/>
        <w:ind w:firstLine="0"/>
        <w:rPr>
          <w:color w:val="auto"/>
        </w:rPr>
      </w:pPr>
    </w:p>
    <w:p w14:paraId="565676F8" w14:textId="1CE4E851" w:rsidR="00470299" w:rsidRDefault="00470299" w:rsidP="6DF88597">
      <w:pPr>
        <w:pStyle w:val="Heading1"/>
        <w:spacing w:line="240" w:lineRule="auto"/>
        <w:ind w:firstLine="0"/>
        <w:rPr>
          <w:color w:val="auto"/>
        </w:rPr>
      </w:pPr>
      <w:bookmarkStart w:id="26" w:name="_Toc1570313032"/>
      <w:r w:rsidRPr="5BE8E13B">
        <w:rPr>
          <w:color w:val="auto"/>
        </w:rPr>
        <w:t>Placement Information</w:t>
      </w:r>
      <w:bookmarkEnd w:id="26"/>
    </w:p>
    <w:p w14:paraId="5B363D85" w14:textId="4AE2EC49" w:rsidR="00470299" w:rsidRDefault="00470299" w:rsidP="6DF88597"/>
    <w:p w14:paraId="7E8F859B" w14:textId="77777777" w:rsidR="00470299" w:rsidRPr="00775C58" w:rsidRDefault="00470299" w:rsidP="6DF88597"/>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3222"/>
        <w:gridCol w:w="7234"/>
      </w:tblGrid>
      <w:tr w:rsidR="00775C58" w:rsidRPr="00775C58" w14:paraId="17650960" w14:textId="77777777" w:rsidTr="6DF88597">
        <w:trPr>
          <w:tblCellSpacing w:w="56" w:type="dxa"/>
        </w:trPr>
        <w:tc>
          <w:tcPr>
            <w:tcW w:w="4893" w:type="pct"/>
            <w:gridSpan w:val="2"/>
          </w:tcPr>
          <w:p w14:paraId="5989D2B3" w14:textId="5D407D30" w:rsidR="00D62BF1" w:rsidRPr="00C94830" w:rsidRDefault="00271F04" w:rsidP="6DF88597">
            <w:pPr>
              <w:pStyle w:val="Title"/>
              <w:rPr>
                <w:color w:val="auto"/>
              </w:rPr>
            </w:pPr>
            <w:r w:rsidRPr="6DF88597">
              <w:rPr>
                <w:color w:val="auto"/>
              </w:rPr>
              <w:t>Placement Brief</w:t>
            </w:r>
          </w:p>
        </w:tc>
      </w:tr>
      <w:tr w:rsidR="00775C58" w:rsidRPr="00775C58" w14:paraId="11227E56" w14:textId="77777777" w:rsidTr="6DF88597">
        <w:trPr>
          <w:trHeight w:val="5687"/>
          <w:tblCellSpacing w:w="56" w:type="dxa"/>
        </w:trPr>
        <w:tc>
          <w:tcPr>
            <w:tcW w:w="4893" w:type="pct"/>
            <w:gridSpan w:val="2"/>
            <w:shd w:val="clear" w:color="auto" w:fill="D9E2F3" w:themeFill="accent1" w:themeFillTint="33"/>
          </w:tcPr>
          <w:p w14:paraId="1A257461" w14:textId="77777777" w:rsidR="00D62BF1" w:rsidRPr="00775C58" w:rsidRDefault="00D62BF1" w:rsidP="6DF88597"/>
          <w:p w14:paraId="29EE722D" w14:textId="77777777" w:rsidR="00775C58" w:rsidRDefault="00775C58" w:rsidP="6DF88597"/>
          <w:p w14:paraId="3B9EE005" w14:textId="77777777" w:rsidR="00B82749" w:rsidRDefault="00B82749" w:rsidP="6DF88597"/>
          <w:p w14:paraId="5904F815" w14:textId="77777777" w:rsidR="00B82749" w:rsidRDefault="00B82749" w:rsidP="6DF88597"/>
          <w:p w14:paraId="2EAE166C" w14:textId="77777777" w:rsidR="00B82749" w:rsidRDefault="00B82749" w:rsidP="6DF88597"/>
          <w:p w14:paraId="679EEA13" w14:textId="77777777" w:rsidR="00B82749" w:rsidRDefault="00B82749" w:rsidP="6DF88597"/>
          <w:p w14:paraId="5686C79F" w14:textId="77777777" w:rsidR="00B82749" w:rsidRDefault="00B82749" w:rsidP="6DF88597"/>
          <w:p w14:paraId="0BA50E1C" w14:textId="77777777" w:rsidR="00B82749" w:rsidRDefault="00B82749" w:rsidP="6DF88597"/>
          <w:p w14:paraId="561AF880" w14:textId="77777777" w:rsidR="00B82749" w:rsidRDefault="00B82749" w:rsidP="6DF88597"/>
          <w:p w14:paraId="63BC2668" w14:textId="77777777" w:rsidR="00B82749" w:rsidRDefault="00B82749" w:rsidP="6DF88597"/>
          <w:p w14:paraId="441A50CD" w14:textId="77777777" w:rsidR="00B82749" w:rsidRDefault="00B82749" w:rsidP="6DF88597"/>
          <w:p w14:paraId="409AAD54" w14:textId="77777777" w:rsidR="00B82749" w:rsidRDefault="00B82749" w:rsidP="6DF88597"/>
          <w:p w14:paraId="08F835BA" w14:textId="77777777" w:rsidR="00B82749" w:rsidRDefault="00B82749" w:rsidP="6DF88597"/>
          <w:p w14:paraId="3531DB9D" w14:textId="77777777" w:rsidR="00B82749" w:rsidRDefault="00B82749" w:rsidP="6DF88597"/>
          <w:p w14:paraId="54C2F4F8" w14:textId="77777777" w:rsidR="00B82749" w:rsidRDefault="00B82749" w:rsidP="6DF88597"/>
          <w:p w14:paraId="563CAD40" w14:textId="77777777" w:rsidR="00B82749" w:rsidRDefault="00B82749" w:rsidP="6DF88597"/>
          <w:p w14:paraId="70CF6450" w14:textId="77777777" w:rsidR="00B82749" w:rsidRPr="00775C58" w:rsidRDefault="00B82749" w:rsidP="6DF88597"/>
          <w:p w14:paraId="5F4838C3" w14:textId="77777777" w:rsidR="00775C58" w:rsidRPr="00775C58" w:rsidRDefault="00775C58" w:rsidP="6DF88597"/>
          <w:p w14:paraId="70B679A9" w14:textId="77777777" w:rsidR="00D62BF1" w:rsidRPr="00775C58" w:rsidRDefault="00D62BF1" w:rsidP="6DF88597"/>
          <w:p w14:paraId="3623A94B" w14:textId="4E8D4F2A" w:rsidR="00D62BF1" w:rsidRPr="00775C58" w:rsidRDefault="00271F04" w:rsidP="6DF88597">
            <w:r w:rsidRPr="6DF88597">
              <w:rPr>
                <w:rStyle w:val="None"/>
                <w:rFonts w:ascii="Arial" w:hAnsi="Arial"/>
                <w:i/>
                <w:iCs/>
              </w:rPr>
              <w:t>Staff note - Use this area to provide any introductory/background information and a full description of the placement. Where acronyms, technical or academic terminology are used please explain them below. Where possible, the placement should be broken down into aims, outcomes, and links with academic content and career pathways. Please consider if it is necessary to use any language/references which would reduce comprehension by those with limited experience of the UK and its culture</w:t>
            </w:r>
          </w:p>
        </w:tc>
      </w:tr>
      <w:tr w:rsidR="00271F04" w:rsidRPr="00775C58" w14:paraId="0A5D40C8" w14:textId="77777777" w:rsidTr="6DF88597">
        <w:trPr>
          <w:trHeight w:val="87"/>
          <w:tblCellSpacing w:w="56" w:type="dxa"/>
        </w:trPr>
        <w:tc>
          <w:tcPr>
            <w:tcW w:w="1477" w:type="pct"/>
            <w:shd w:val="clear" w:color="auto" w:fill="auto"/>
          </w:tcPr>
          <w:p w14:paraId="7CE4B2BD" w14:textId="2F34373C" w:rsidR="00271F04" w:rsidRPr="00775C58" w:rsidRDefault="00271F04" w:rsidP="6DF88597">
            <w:pPr>
              <w:pStyle w:val="Title"/>
              <w:rPr>
                <w:color w:val="auto"/>
              </w:rPr>
            </w:pPr>
            <w:r w:rsidRPr="6DF88597">
              <w:rPr>
                <w:color w:val="auto"/>
              </w:rPr>
              <w:t>Placement duration</w:t>
            </w:r>
            <w:r w:rsidR="1208D977" w:rsidRPr="6DF88597">
              <w:rPr>
                <w:color w:val="auto"/>
              </w:rPr>
              <w:t>:</w:t>
            </w:r>
          </w:p>
        </w:tc>
        <w:tc>
          <w:tcPr>
            <w:tcW w:w="3363" w:type="pct"/>
            <w:shd w:val="clear" w:color="auto" w:fill="D9E2F3" w:themeFill="accent1" w:themeFillTint="33"/>
          </w:tcPr>
          <w:p w14:paraId="75DBBFE2" w14:textId="4D3C3E4F" w:rsidR="00271F04" w:rsidRPr="00775C58" w:rsidRDefault="1208D977" w:rsidP="6DF88597">
            <w:r w:rsidRPr="6DF88597">
              <w:t>Please specify whether hours/weeks etc.</w:t>
            </w:r>
          </w:p>
        </w:tc>
      </w:tr>
      <w:tr w:rsidR="00271F04" w:rsidRPr="00775C58" w14:paraId="37BAEF50" w14:textId="77777777" w:rsidTr="6DF88597">
        <w:trPr>
          <w:trHeight w:val="513"/>
          <w:tblCellSpacing w:w="56" w:type="dxa"/>
        </w:trPr>
        <w:tc>
          <w:tcPr>
            <w:tcW w:w="4893" w:type="pct"/>
            <w:gridSpan w:val="2"/>
            <w:shd w:val="clear" w:color="auto" w:fill="auto"/>
          </w:tcPr>
          <w:p w14:paraId="323DE9F1" w14:textId="77777777" w:rsidR="009C5AF5" w:rsidRDefault="1208D977" w:rsidP="6DF88597">
            <w:pPr>
              <w:pStyle w:val="BodyA"/>
              <w:rPr>
                <w:rStyle w:val="None"/>
                <w:rFonts w:ascii="Arial" w:eastAsia="Arial" w:hAnsi="Arial" w:cs="Arial"/>
                <w:color w:val="auto"/>
              </w:rPr>
            </w:pPr>
            <w:r w:rsidRPr="6DF88597">
              <w:rPr>
                <w:rStyle w:val="None"/>
                <w:rFonts w:ascii="Arial" w:hAnsi="Arial"/>
                <w:color w:val="auto"/>
              </w:rPr>
              <w:t xml:space="preserve">This is the time required </w:t>
            </w:r>
            <w:proofErr w:type="gramStart"/>
            <w:r w:rsidRPr="6DF88597">
              <w:rPr>
                <w:rStyle w:val="None"/>
                <w:rFonts w:ascii="Arial" w:hAnsi="Arial"/>
                <w:color w:val="auto"/>
              </w:rPr>
              <w:t>on</w:t>
            </w:r>
            <w:proofErr w:type="gramEnd"/>
            <w:r w:rsidRPr="6DF88597">
              <w:rPr>
                <w:rStyle w:val="None"/>
                <w:rFonts w:ascii="Arial" w:hAnsi="Arial"/>
                <w:color w:val="auto"/>
              </w:rPr>
              <w:t xml:space="preserve"> placement, or the range of time permitted. This may not include time for assessment or additional reading. </w:t>
            </w:r>
          </w:p>
          <w:p w14:paraId="0C449341" w14:textId="77777777" w:rsidR="009C5AF5" w:rsidRDefault="009C5AF5" w:rsidP="6DF88597">
            <w:pPr>
              <w:pStyle w:val="BodyA"/>
              <w:rPr>
                <w:rStyle w:val="None"/>
                <w:rFonts w:ascii="Arial" w:eastAsia="Arial" w:hAnsi="Arial" w:cs="Arial"/>
                <w:color w:val="auto"/>
              </w:rPr>
            </w:pPr>
          </w:p>
          <w:p w14:paraId="5C8A10FF" w14:textId="3DD1C9C7" w:rsidR="00271F04" w:rsidRPr="00775C58" w:rsidRDefault="1208D977" w:rsidP="6DF88597">
            <w:r w:rsidRPr="6DF88597">
              <w:rPr>
                <w:rStyle w:val="None"/>
                <w:rFonts w:ascii="Arial" w:hAnsi="Arial"/>
                <w:i/>
                <w:iCs/>
              </w:rPr>
              <w:t>Staff note – This section should be reviewed and if necessary adapted to fit your programme/module</w:t>
            </w:r>
          </w:p>
        </w:tc>
      </w:tr>
    </w:tbl>
    <w:p w14:paraId="735565C8" w14:textId="77777777" w:rsidR="00C94830" w:rsidRPr="00C94830" w:rsidRDefault="00C94830" w:rsidP="6DF88597"/>
    <w:p w14:paraId="2E2EA0DE" w14:textId="77777777" w:rsidR="00C94830" w:rsidRPr="00C94830" w:rsidRDefault="00C94830" w:rsidP="6DF88597">
      <w:r w:rsidRPr="6DF88597">
        <w:br w:type="page"/>
      </w:r>
    </w:p>
    <w:p w14:paraId="4DDE3E30" w14:textId="77777777" w:rsidR="00C94830" w:rsidRDefault="00C94830" w:rsidP="6DF88597">
      <w:pPr>
        <w:pStyle w:val="Title"/>
        <w:rPr>
          <w:color w:val="auto"/>
        </w:rPr>
      </w:pPr>
      <w:bookmarkStart w:id="27" w:name="_Toc64989628"/>
    </w:p>
    <w:p w14:paraId="62049399" w14:textId="77777777" w:rsidR="00C94830" w:rsidRDefault="00C94830" w:rsidP="6DF88597"/>
    <w:p w14:paraId="03408AD1" w14:textId="77777777" w:rsidR="00A9159C" w:rsidRDefault="00C94830" w:rsidP="6DF88597">
      <w:pPr>
        <w:pStyle w:val="Heading1"/>
        <w:ind w:firstLine="0"/>
        <w:rPr>
          <w:color w:val="auto"/>
        </w:rPr>
      </w:pPr>
      <w:bookmarkStart w:id="28" w:name="_Toc446984182"/>
      <w:r w:rsidRPr="5BE8E13B">
        <w:rPr>
          <w:color w:val="auto"/>
        </w:rPr>
        <w:t>Further Information</w:t>
      </w:r>
      <w:bookmarkEnd w:id="28"/>
      <w:r w:rsidR="00963CA7" w:rsidRPr="5BE8E13B">
        <w:rPr>
          <w:color w:val="auto"/>
        </w:rPr>
        <w:t xml:space="preserve"> </w:t>
      </w:r>
    </w:p>
    <w:p w14:paraId="649F3E74" w14:textId="3E55D620" w:rsidR="00C94830" w:rsidRPr="00A9159C" w:rsidRDefault="00A9159C" w:rsidP="6DF88597">
      <w:pPr>
        <w:rPr>
          <w:i/>
          <w:iCs/>
        </w:rPr>
      </w:pPr>
      <w:r w:rsidRPr="6DF88597">
        <w:rPr>
          <w:i/>
          <w:iCs/>
        </w:rPr>
        <w:t xml:space="preserve">Staff note </w:t>
      </w:r>
      <w:r w:rsidR="001234EB" w:rsidRPr="6DF88597">
        <w:rPr>
          <w:i/>
          <w:iCs/>
        </w:rPr>
        <w:t>–</w:t>
      </w:r>
      <w:r w:rsidRPr="6DF88597">
        <w:rPr>
          <w:i/>
          <w:iCs/>
        </w:rPr>
        <w:t xml:space="preserve"> </w:t>
      </w:r>
      <w:r w:rsidR="001234EB" w:rsidRPr="6DF88597">
        <w:rPr>
          <w:i/>
          <w:iCs/>
        </w:rPr>
        <w:t>Please check that these are aligned with your programme’s expectations</w:t>
      </w:r>
      <w:r w:rsidR="00760BFE" w:rsidRPr="6DF88597">
        <w:rPr>
          <w:i/>
          <w:iCs/>
        </w:rPr>
        <w:t>.</w:t>
      </w:r>
    </w:p>
    <w:p w14:paraId="11162872" w14:textId="77777777" w:rsidR="004135BB" w:rsidRDefault="004135BB" w:rsidP="6DF88597">
      <w:pPr>
        <w:sectPr w:rsidR="004135BB" w:rsidSect="009B6F4D">
          <w:footerReference w:type="even" r:id="rId13"/>
          <w:footerReference w:type="default" r:id="rId14"/>
          <w:headerReference w:type="first" r:id="rId15"/>
          <w:footerReference w:type="first" r:id="rId16"/>
          <w:pgSz w:w="11906" w:h="16838"/>
          <w:pgMar w:top="-402" w:right="720" w:bottom="825" w:left="720" w:header="708" w:footer="470" w:gutter="0"/>
          <w:cols w:space="708"/>
          <w:titlePg/>
          <w:docGrid w:linePitch="360"/>
        </w:sectPr>
      </w:pPr>
    </w:p>
    <w:p w14:paraId="4C2BDB3B" w14:textId="77777777" w:rsidR="00C94830" w:rsidRDefault="00C94830" w:rsidP="00C94830"/>
    <w:p w14:paraId="49864046" w14:textId="77777777" w:rsidR="00C94830" w:rsidRPr="00C94830" w:rsidRDefault="00C94830" w:rsidP="00C94830">
      <w:pPr>
        <w:sectPr w:rsidR="00C94830" w:rsidRPr="00C94830" w:rsidSect="004135BB">
          <w:type w:val="continuous"/>
          <w:pgSz w:w="11906" w:h="16838"/>
          <w:pgMar w:top="-402" w:right="720" w:bottom="825" w:left="720" w:header="708" w:footer="470" w:gutter="0"/>
          <w:cols w:space="708"/>
          <w:titlePg/>
          <w:docGrid w:linePitch="360"/>
        </w:sectPr>
      </w:pPr>
    </w:p>
    <w:p w14:paraId="04BA27FB" w14:textId="77777777" w:rsidR="009A2674" w:rsidRDefault="009A2674" w:rsidP="009A2674">
      <w:pPr>
        <w:pStyle w:val="Heading2"/>
        <w:rPr>
          <w:rStyle w:val="None"/>
          <w:rFonts w:ascii="Arial" w:eastAsia="Arial" w:hAnsi="Arial" w:cs="Arial"/>
          <w:sz w:val="26"/>
          <w:szCs w:val="26"/>
        </w:rPr>
      </w:pPr>
      <w:bookmarkStart w:id="29" w:name="_Toc106007777"/>
      <w:bookmarkEnd w:id="27"/>
      <w:r w:rsidRPr="5BE8E13B">
        <w:rPr>
          <w:rStyle w:val="None"/>
          <w:rFonts w:ascii="Arial" w:hAnsi="Arial"/>
          <w:sz w:val="26"/>
          <w:szCs w:val="26"/>
        </w:rPr>
        <w:t>Preparing for placement</w:t>
      </w:r>
      <w:bookmarkEnd w:id="29"/>
    </w:p>
    <w:p w14:paraId="749C772A" w14:textId="77777777" w:rsidR="009A2674" w:rsidRDefault="009A2674" w:rsidP="009A2674">
      <w:pPr>
        <w:pStyle w:val="BodyA"/>
        <w:rPr>
          <w:rStyle w:val="None"/>
          <w:rFonts w:ascii="Arial" w:eastAsia="Arial" w:hAnsi="Arial" w:cs="Arial"/>
          <w:sz w:val="26"/>
          <w:szCs w:val="26"/>
        </w:rPr>
      </w:pPr>
    </w:p>
    <w:p w14:paraId="31946A33"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 xml:space="preserve">As detailed in the </w:t>
      </w:r>
      <w:hyperlink r:id="rId17" w:history="1">
        <w:r>
          <w:rPr>
            <w:rStyle w:val="Hyperlink1"/>
          </w:rPr>
          <w:t>Academic Handbook</w:t>
        </w:r>
      </w:hyperlink>
      <w:r>
        <w:rPr>
          <w:rStyle w:val="None"/>
          <w:rFonts w:ascii="Arial" w:hAnsi="Arial"/>
          <w:color w:val="133350"/>
          <w:sz w:val="26"/>
          <w:szCs w:val="26"/>
          <w:u w:color="133350"/>
        </w:rPr>
        <w:t xml:space="preserve">, Cardiff Metropolitan University will ensure that a risk assessment of the work-based or placement learning opportunity is completed before you commence the opportunity. We will also ensure that a written agreement </w:t>
      </w:r>
      <w:proofErr w:type="gramStart"/>
      <w:r>
        <w:rPr>
          <w:rStyle w:val="None"/>
          <w:rFonts w:ascii="Arial" w:hAnsi="Arial"/>
          <w:color w:val="133350"/>
          <w:sz w:val="26"/>
          <w:szCs w:val="26"/>
          <w:u w:color="133350"/>
        </w:rPr>
        <w:t>setting</w:t>
      </w:r>
      <w:proofErr w:type="gramEnd"/>
      <w:r>
        <w:rPr>
          <w:rStyle w:val="None"/>
          <w:rFonts w:ascii="Arial" w:hAnsi="Arial"/>
          <w:color w:val="133350"/>
          <w:sz w:val="26"/>
          <w:szCs w:val="26"/>
          <w:u w:color="133350"/>
        </w:rPr>
        <w:t xml:space="preserve"> out the responsibilities of all parties </w:t>
      </w:r>
    </w:p>
    <w:p w14:paraId="25BAF56E"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exists between the university, the student and the work-based or placement learning provider.</w:t>
      </w:r>
    </w:p>
    <w:p w14:paraId="10663AB5"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3CE6D8A4"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You will need to complete the necessary pre-placement preparation as directed and please speak with your Module Leader if there</w:t>
      </w:r>
      <w:r>
        <w:rPr>
          <w:rStyle w:val="None"/>
          <w:rFonts w:ascii="Arial Unicode MS" w:hAnsi="Arial Unicode MS"/>
          <w:color w:val="133350"/>
          <w:sz w:val="26"/>
          <w:szCs w:val="26"/>
          <w:u w:color="133350"/>
          <w:rtl/>
          <w:lang w:val="ar-SA"/>
        </w:rPr>
        <w:t>’</w:t>
      </w:r>
      <w:r>
        <w:rPr>
          <w:rStyle w:val="None"/>
          <w:rFonts w:ascii="Arial" w:hAnsi="Arial"/>
          <w:color w:val="133350"/>
          <w:sz w:val="26"/>
          <w:szCs w:val="26"/>
          <w:u w:color="133350"/>
        </w:rPr>
        <w:t>s anything that you</w:t>
      </w:r>
      <w:r>
        <w:rPr>
          <w:rStyle w:val="None"/>
          <w:rFonts w:ascii="Arial Unicode MS" w:hAnsi="Arial Unicode MS"/>
          <w:color w:val="133350"/>
          <w:sz w:val="26"/>
          <w:szCs w:val="26"/>
          <w:u w:color="133350"/>
          <w:rtl/>
          <w:lang w:val="ar-SA"/>
        </w:rPr>
        <w:t>’</w:t>
      </w:r>
      <w:r>
        <w:rPr>
          <w:rStyle w:val="None"/>
          <w:rFonts w:ascii="Arial" w:hAnsi="Arial"/>
          <w:color w:val="133350"/>
          <w:sz w:val="26"/>
          <w:szCs w:val="26"/>
          <w:u w:color="133350"/>
        </w:rPr>
        <w:t xml:space="preserve">re uncertain about. All pre-placement preparation needs to be completed prior to commencing placement. Until the necessary documentation is completed, any placement activity will not be recognised by the university.  </w:t>
      </w:r>
    </w:p>
    <w:p w14:paraId="7F11EFD4"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6E2A9990" w14:textId="77777777" w:rsidR="009A2674" w:rsidRDefault="009A2674" w:rsidP="009A2674">
      <w:pPr>
        <w:pStyle w:val="Heading2"/>
        <w:rPr>
          <w:rStyle w:val="None"/>
          <w:rFonts w:ascii="Arial" w:eastAsia="Arial" w:hAnsi="Arial" w:cs="Arial"/>
          <w:sz w:val="26"/>
          <w:szCs w:val="26"/>
        </w:rPr>
      </w:pPr>
      <w:bookmarkStart w:id="30" w:name="_Toc106007778"/>
      <w:r w:rsidRPr="5BE8E13B">
        <w:rPr>
          <w:rStyle w:val="None"/>
          <w:rFonts w:ascii="Arial" w:hAnsi="Arial"/>
          <w:sz w:val="26"/>
          <w:szCs w:val="26"/>
        </w:rPr>
        <w:t>Equality and diversity</w:t>
      </w:r>
      <w:bookmarkEnd w:id="30"/>
    </w:p>
    <w:p w14:paraId="73522BC3" w14:textId="77777777" w:rsidR="009A2674" w:rsidRDefault="009A2674" w:rsidP="009A2674">
      <w:pPr>
        <w:pStyle w:val="BodyA"/>
        <w:rPr>
          <w:rStyle w:val="None"/>
          <w:rFonts w:ascii="Arial" w:eastAsia="Arial" w:hAnsi="Arial" w:cs="Arial"/>
          <w:sz w:val="26"/>
          <w:szCs w:val="26"/>
        </w:rPr>
      </w:pPr>
    </w:p>
    <w:p w14:paraId="3265BAD2"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 xml:space="preserve">Cardiff Metropolitan University is committed to promoting and implementing best practice in Equality and Diversity (E&amp;D) </w:t>
      </w:r>
      <w:proofErr w:type="gramStart"/>
      <w:r>
        <w:rPr>
          <w:rStyle w:val="None"/>
          <w:rFonts w:ascii="Arial" w:hAnsi="Arial"/>
          <w:color w:val="133350"/>
          <w:sz w:val="26"/>
          <w:szCs w:val="26"/>
          <w:u w:color="133350"/>
        </w:rPr>
        <w:t>in order to</w:t>
      </w:r>
      <w:proofErr w:type="gramEnd"/>
      <w:r>
        <w:rPr>
          <w:rStyle w:val="None"/>
          <w:rFonts w:ascii="Arial" w:hAnsi="Arial"/>
          <w:color w:val="133350"/>
          <w:sz w:val="26"/>
          <w:szCs w:val="26"/>
          <w:u w:color="133350"/>
        </w:rPr>
        <w:t xml:space="preserve"> provide a working and learning environment to enable both staff and students to reach their full potential.</w:t>
      </w:r>
    </w:p>
    <w:p w14:paraId="03BCE22F"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003DDB07"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 xml:space="preserve">We wish to work beyond the legislative requirements in the delivery of E&amp;D </w:t>
      </w:r>
      <w:proofErr w:type="gramStart"/>
      <w:r>
        <w:rPr>
          <w:rStyle w:val="None"/>
          <w:rFonts w:ascii="Arial" w:hAnsi="Arial"/>
          <w:color w:val="133350"/>
          <w:sz w:val="26"/>
          <w:szCs w:val="26"/>
          <w:u w:color="133350"/>
        </w:rPr>
        <w:t>policies, and</w:t>
      </w:r>
      <w:proofErr w:type="gramEnd"/>
      <w:r>
        <w:rPr>
          <w:rStyle w:val="None"/>
          <w:rFonts w:ascii="Arial" w:hAnsi="Arial"/>
          <w:color w:val="133350"/>
          <w:sz w:val="26"/>
          <w:szCs w:val="26"/>
          <w:u w:color="133350"/>
        </w:rPr>
        <w:t xml:space="preserve"> aim for equality of opportunity to be embedded in everything we do. Cardiff Metropolitan University is an </w:t>
      </w:r>
      <w:proofErr w:type="spellStart"/>
      <w:r>
        <w:rPr>
          <w:rStyle w:val="None"/>
          <w:rFonts w:ascii="Arial" w:hAnsi="Arial"/>
          <w:color w:val="133350"/>
          <w:sz w:val="26"/>
          <w:szCs w:val="26"/>
          <w:u w:color="133350"/>
        </w:rPr>
        <w:t>organisation</w:t>
      </w:r>
      <w:proofErr w:type="spellEnd"/>
      <w:r>
        <w:rPr>
          <w:rStyle w:val="None"/>
          <w:rFonts w:ascii="Arial" w:hAnsi="Arial"/>
          <w:color w:val="133350"/>
          <w:sz w:val="26"/>
          <w:szCs w:val="26"/>
          <w:u w:color="133350"/>
        </w:rPr>
        <w:t xml:space="preserve"> where diversity is valued, </w:t>
      </w:r>
      <w:r>
        <w:rPr>
          <w:rStyle w:val="None"/>
          <w:rFonts w:ascii="Arial" w:hAnsi="Arial"/>
          <w:color w:val="133350"/>
          <w:sz w:val="26"/>
          <w:szCs w:val="26"/>
          <w:u w:color="133350"/>
        </w:rPr>
        <w:t xml:space="preserve">equality is </w:t>
      </w:r>
      <w:proofErr w:type="gramStart"/>
      <w:r>
        <w:rPr>
          <w:rStyle w:val="None"/>
          <w:rFonts w:ascii="Arial" w:hAnsi="Arial"/>
          <w:color w:val="133350"/>
          <w:sz w:val="26"/>
          <w:szCs w:val="26"/>
          <w:u w:color="133350"/>
        </w:rPr>
        <w:t>promoted</w:t>
      </w:r>
      <w:proofErr w:type="gramEnd"/>
      <w:r>
        <w:rPr>
          <w:rStyle w:val="None"/>
          <w:rFonts w:ascii="Arial" w:hAnsi="Arial"/>
          <w:color w:val="133350"/>
          <w:sz w:val="26"/>
          <w:szCs w:val="26"/>
          <w:u w:color="133350"/>
        </w:rPr>
        <w:t xml:space="preserve"> and services are delivered to support all staff and students.</w:t>
      </w:r>
    </w:p>
    <w:p w14:paraId="600846A0"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388A52FA"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 xml:space="preserve">The University is aware of the need to </w:t>
      </w:r>
      <w:proofErr w:type="spellStart"/>
      <w:r>
        <w:rPr>
          <w:rStyle w:val="None"/>
          <w:rFonts w:ascii="Arial" w:hAnsi="Arial"/>
          <w:color w:val="133350"/>
          <w:sz w:val="26"/>
          <w:szCs w:val="26"/>
          <w:u w:color="133350"/>
        </w:rPr>
        <w:t>recognise</w:t>
      </w:r>
      <w:proofErr w:type="spellEnd"/>
      <w:r>
        <w:rPr>
          <w:rStyle w:val="None"/>
          <w:rFonts w:ascii="Arial" w:hAnsi="Arial"/>
          <w:color w:val="133350"/>
          <w:sz w:val="26"/>
          <w:szCs w:val="26"/>
          <w:u w:color="133350"/>
        </w:rPr>
        <w:t xml:space="preserve"> people</w:t>
      </w:r>
      <w:r>
        <w:rPr>
          <w:rStyle w:val="None"/>
          <w:rFonts w:ascii="Arial Unicode MS" w:hAnsi="Arial Unicode MS"/>
          <w:color w:val="133350"/>
          <w:sz w:val="26"/>
          <w:szCs w:val="26"/>
          <w:u w:color="133350"/>
          <w:rtl/>
          <w:lang w:val="ar-SA"/>
        </w:rPr>
        <w:t>’</w:t>
      </w:r>
      <w:r>
        <w:rPr>
          <w:rStyle w:val="None"/>
          <w:rFonts w:ascii="Arial" w:hAnsi="Arial"/>
          <w:color w:val="133350"/>
          <w:sz w:val="26"/>
          <w:szCs w:val="26"/>
          <w:u w:color="133350"/>
        </w:rPr>
        <w:t xml:space="preserve">s identities as multi-dimensional and is committed to providing a positive working and learning environment free from discrimination, harassment, and </w:t>
      </w:r>
      <w:proofErr w:type="spellStart"/>
      <w:r>
        <w:rPr>
          <w:rStyle w:val="None"/>
          <w:rFonts w:ascii="Arial" w:hAnsi="Arial"/>
          <w:color w:val="133350"/>
          <w:sz w:val="26"/>
          <w:szCs w:val="26"/>
          <w:u w:color="133350"/>
        </w:rPr>
        <w:t>victimisation</w:t>
      </w:r>
      <w:proofErr w:type="spellEnd"/>
      <w:r>
        <w:rPr>
          <w:rStyle w:val="None"/>
          <w:rFonts w:ascii="Arial" w:hAnsi="Arial"/>
          <w:color w:val="133350"/>
          <w:sz w:val="26"/>
          <w:szCs w:val="26"/>
          <w:u w:color="133350"/>
        </w:rPr>
        <w:t xml:space="preserve"> on the grounds of age, disability, gender reassignment, marriage and civil partnership, pregnancy and maternity, race, religion and belief, sex or sexual orientation.</w:t>
      </w:r>
    </w:p>
    <w:p w14:paraId="2D9E036F"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21F67F29"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 xml:space="preserve">As a placement student, you are bound by the same policies and we expect you to treat peers, colleagues, university staff, and all others with dignity and respect </w:t>
      </w:r>
      <w:proofErr w:type="gramStart"/>
      <w:r>
        <w:rPr>
          <w:rStyle w:val="None"/>
          <w:rFonts w:ascii="Arial" w:hAnsi="Arial"/>
          <w:color w:val="133350"/>
          <w:sz w:val="26"/>
          <w:szCs w:val="26"/>
          <w:u w:color="133350"/>
        </w:rPr>
        <w:t>at all times</w:t>
      </w:r>
      <w:proofErr w:type="gramEnd"/>
      <w:r>
        <w:rPr>
          <w:rStyle w:val="None"/>
          <w:rFonts w:ascii="Arial" w:hAnsi="Arial"/>
          <w:color w:val="133350"/>
          <w:sz w:val="26"/>
          <w:szCs w:val="26"/>
          <w:u w:color="133350"/>
        </w:rPr>
        <w:t>. Should you have any concerns regarding this, please contact your Module Leader.</w:t>
      </w:r>
    </w:p>
    <w:p w14:paraId="08790677" w14:textId="77777777" w:rsidR="009A2674" w:rsidRDefault="009A2674" w:rsidP="009A2674">
      <w:pPr>
        <w:pStyle w:val="Heading2"/>
        <w:rPr>
          <w:rStyle w:val="None"/>
          <w:rFonts w:ascii="Arial" w:eastAsia="Arial" w:hAnsi="Arial" w:cs="Arial"/>
          <w:sz w:val="26"/>
          <w:szCs w:val="26"/>
          <w:u w:color="002060"/>
        </w:rPr>
      </w:pPr>
    </w:p>
    <w:p w14:paraId="25F9AA0C" w14:textId="77777777" w:rsidR="009A2674" w:rsidRDefault="009A2674" w:rsidP="009A2674">
      <w:pPr>
        <w:pStyle w:val="Heading2"/>
        <w:rPr>
          <w:rStyle w:val="None"/>
          <w:rFonts w:ascii="Arial" w:eastAsia="Arial" w:hAnsi="Arial" w:cs="Arial"/>
          <w:sz w:val="26"/>
          <w:szCs w:val="26"/>
        </w:rPr>
      </w:pPr>
      <w:bookmarkStart w:id="31" w:name="_Toc106007779"/>
      <w:r w:rsidRPr="5BE8E13B">
        <w:rPr>
          <w:rStyle w:val="None"/>
          <w:rFonts w:ascii="Arial" w:hAnsi="Arial"/>
          <w:sz w:val="26"/>
          <w:szCs w:val="26"/>
        </w:rPr>
        <w:t>Students with additional requirements</w:t>
      </w:r>
      <w:bookmarkEnd w:id="31"/>
    </w:p>
    <w:p w14:paraId="75FD4547" w14:textId="77777777" w:rsidR="009A2674" w:rsidRDefault="009A2674" w:rsidP="009A2674">
      <w:pPr>
        <w:pStyle w:val="Heading2"/>
        <w:rPr>
          <w:rStyle w:val="None"/>
          <w:rFonts w:ascii="Arial" w:eastAsia="Arial" w:hAnsi="Arial" w:cs="Arial"/>
          <w:sz w:val="26"/>
          <w:szCs w:val="26"/>
          <w:u w:color="002060"/>
        </w:rPr>
      </w:pPr>
    </w:p>
    <w:p w14:paraId="1057BA78"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 xml:space="preserve">Cardiff Metropolitan University and placement providers are required to ensure equality of opportunity for all students. To support student needs, we and placement providers will make </w:t>
      </w:r>
      <w:r>
        <w:rPr>
          <w:rStyle w:val="None"/>
          <w:rFonts w:ascii="Arial Unicode MS" w:hAnsi="Arial Unicode MS"/>
          <w:color w:val="133350"/>
          <w:sz w:val="26"/>
          <w:szCs w:val="26"/>
          <w:u w:color="133350"/>
          <w:rtl/>
          <w:lang w:val="ar-SA"/>
        </w:rPr>
        <w:t>‘</w:t>
      </w:r>
      <w:r>
        <w:rPr>
          <w:rStyle w:val="None"/>
          <w:rFonts w:ascii="Arial" w:hAnsi="Arial"/>
          <w:color w:val="133350"/>
          <w:sz w:val="26"/>
          <w:szCs w:val="26"/>
          <w:u w:color="133350"/>
        </w:rPr>
        <w:t>reasonable adjustments</w:t>
      </w:r>
      <w:r>
        <w:rPr>
          <w:rStyle w:val="None"/>
          <w:rFonts w:ascii="Arial Unicode MS" w:hAnsi="Arial Unicode MS"/>
          <w:color w:val="133350"/>
          <w:sz w:val="26"/>
          <w:szCs w:val="26"/>
          <w:u w:color="133350"/>
          <w:rtl/>
          <w:lang w:val="ar-SA"/>
        </w:rPr>
        <w:t xml:space="preserve">’ </w:t>
      </w:r>
      <w:r>
        <w:rPr>
          <w:rStyle w:val="None"/>
          <w:rFonts w:ascii="Arial" w:hAnsi="Arial"/>
          <w:color w:val="133350"/>
          <w:sz w:val="26"/>
          <w:szCs w:val="26"/>
          <w:u w:color="133350"/>
        </w:rPr>
        <w:t>and ensure proportional changes to processes and procedures to provide an accessible working and learning environment.</w:t>
      </w:r>
    </w:p>
    <w:p w14:paraId="109942DF"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62A71E1B"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Unicode MS" w:hAnsi="Arial Unicode MS"/>
          <w:color w:val="133350"/>
          <w:sz w:val="26"/>
          <w:szCs w:val="26"/>
          <w:u w:color="133350"/>
          <w:rtl/>
          <w:lang w:val="ar-SA"/>
        </w:rPr>
        <w:t>‘</w:t>
      </w:r>
      <w:r>
        <w:rPr>
          <w:rStyle w:val="None"/>
          <w:rFonts w:ascii="Arial" w:hAnsi="Arial"/>
          <w:color w:val="133350"/>
          <w:sz w:val="26"/>
          <w:szCs w:val="26"/>
          <w:u w:color="133350"/>
        </w:rPr>
        <w:t>Reasonable adjustments</w:t>
      </w:r>
      <w:r>
        <w:rPr>
          <w:rStyle w:val="None"/>
          <w:rFonts w:ascii="Arial Unicode MS" w:hAnsi="Arial Unicode MS"/>
          <w:color w:val="133350"/>
          <w:sz w:val="26"/>
          <w:szCs w:val="26"/>
          <w:u w:color="133350"/>
          <w:rtl/>
          <w:lang w:val="ar-SA"/>
        </w:rPr>
        <w:t xml:space="preserve">’ </w:t>
      </w:r>
      <w:r>
        <w:rPr>
          <w:rStyle w:val="None"/>
          <w:rFonts w:ascii="Arial" w:hAnsi="Arial"/>
          <w:color w:val="133350"/>
          <w:sz w:val="26"/>
          <w:szCs w:val="26"/>
          <w:u w:color="133350"/>
        </w:rPr>
        <w:t xml:space="preserve">are the adjustments made by educational and placement providers to ensure equality for students or employees with a disability. These adjustments could be removing </w:t>
      </w:r>
      <w:r>
        <w:rPr>
          <w:rStyle w:val="None"/>
          <w:rFonts w:ascii="Arial" w:hAnsi="Arial"/>
          <w:color w:val="133350"/>
          <w:sz w:val="26"/>
          <w:szCs w:val="26"/>
          <w:u w:color="133350"/>
        </w:rPr>
        <w:lastRenderedPageBreak/>
        <w:t xml:space="preserve">physical barriers or providing certain aids or equipment. Reasonable adjustments in education can include allowing students to audio-record lectures or have longer time within exams. The requirements of your module and placement need to be adhered to by all students, however reasonable adjustments can </w:t>
      </w:r>
      <w:proofErr w:type="gramStart"/>
      <w:r>
        <w:rPr>
          <w:rStyle w:val="None"/>
          <w:rFonts w:ascii="Arial" w:hAnsi="Arial"/>
          <w:color w:val="133350"/>
          <w:sz w:val="26"/>
          <w:szCs w:val="26"/>
          <w:u w:color="133350"/>
        </w:rPr>
        <w:t>adapt</w:t>
      </w:r>
      <w:proofErr w:type="gramEnd"/>
      <w:r>
        <w:rPr>
          <w:rStyle w:val="None"/>
          <w:rFonts w:ascii="Arial" w:hAnsi="Arial"/>
          <w:color w:val="133350"/>
          <w:sz w:val="26"/>
          <w:szCs w:val="26"/>
          <w:u w:color="133350"/>
        </w:rPr>
        <w:t xml:space="preserve"> how the requirements are achieved.</w:t>
      </w:r>
    </w:p>
    <w:p w14:paraId="403ADB62"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2CFF15D2" w14:textId="77777777" w:rsidR="009A2674" w:rsidRDefault="009A2674" w:rsidP="009A2674">
      <w:pPr>
        <w:pStyle w:val="BodyA"/>
        <w:spacing w:line="276" w:lineRule="auto"/>
        <w:rPr>
          <w:rStyle w:val="None"/>
          <w:rFonts w:ascii="Arial" w:eastAsia="Arial" w:hAnsi="Arial" w:cs="Arial"/>
          <w:color w:val="133350"/>
          <w:sz w:val="26"/>
          <w:szCs w:val="26"/>
          <w:u w:color="133350"/>
        </w:rPr>
      </w:pPr>
      <w:proofErr w:type="gramStart"/>
      <w:r>
        <w:rPr>
          <w:rStyle w:val="None"/>
          <w:rFonts w:ascii="Arial" w:hAnsi="Arial"/>
          <w:color w:val="133350"/>
          <w:sz w:val="26"/>
          <w:szCs w:val="26"/>
          <w:u w:color="133350"/>
        </w:rPr>
        <w:t>In order to</w:t>
      </w:r>
      <w:proofErr w:type="gramEnd"/>
      <w:r>
        <w:rPr>
          <w:rStyle w:val="None"/>
          <w:rFonts w:ascii="Arial" w:hAnsi="Arial"/>
          <w:color w:val="133350"/>
          <w:sz w:val="26"/>
          <w:szCs w:val="26"/>
          <w:u w:color="133350"/>
        </w:rPr>
        <w:t xml:space="preserve"> adhere to the Equality Act, if you have disclosed in your placement preparation that you have a mental or physical disability and are being supported by the Cardiff Metropolitan University Wellbeing Service, your additional needs in relation to placement will be discussed with a relevant member of staff. The impact of your disability will be discussed and reasonable adjustments for placements will be identified and considered. With your permission, we will disclose this information to your placement provider to ensure they can </w:t>
      </w:r>
      <w:proofErr w:type="gramStart"/>
      <w:r>
        <w:rPr>
          <w:rStyle w:val="None"/>
          <w:rFonts w:ascii="Arial" w:hAnsi="Arial"/>
          <w:color w:val="133350"/>
          <w:sz w:val="26"/>
          <w:szCs w:val="26"/>
          <w:u w:color="133350"/>
        </w:rPr>
        <w:t>support</w:t>
      </w:r>
      <w:proofErr w:type="gramEnd"/>
      <w:r>
        <w:rPr>
          <w:rStyle w:val="None"/>
          <w:rFonts w:ascii="Arial" w:hAnsi="Arial"/>
          <w:color w:val="133350"/>
          <w:sz w:val="26"/>
          <w:szCs w:val="26"/>
          <w:u w:color="133350"/>
        </w:rPr>
        <w:t xml:space="preserve"> your needs. </w:t>
      </w:r>
    </w:p>
    <w:p w14:paraId="50F4DD40"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5CD8B06C"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 xml:space="preserve">This information (with your consent) is also shared with Cardiff Metropolitan Wellbeing Service to ensure parity and effective support. </w:t>
      </w:r>
    </w:p>
    <w:p w14:paraId="7FF506B5"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760F4809"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We strongly advise that you remain open, honest and proactive regarding any difficulties that may occur within your placement and keep Cardiff Metropolitan staff updated so that we can support you appropriately.</w:t>
      </w:r>
    </w:p>
    <w:p w14:paraId="434B6BE5"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3F76F5F3"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 xml:space="preserve">You have the right not to disclose your disability in your preparation for placement, and you may elect not to attend a meeting to discuss its impact. However, in this instance we will not be able to support you or make </w:t>
      </w:r>
      <w:proofErr w:type="gramStart"/>
      <w:r>
        <w:rPr>
          <w:rStyle w:val="None"/>
          <w:rFonts w:ascii="Arial" w:hAnsi="Arial"/>
          <w:color w:val="133350"/>
          <w:sz w:val="26"/>
          <w:szCs w:val="26"/>
          <w:u w:color="133350"/>
        </w:rPr>
        <w:t>adjustments</w:t>
      </w:r>
      <w:proofErr w:type="gramEnd"/>
      <w:r>
        <w:rPr>
          <w:rStyle w:val="None"/>
          <w:rFonts w:ascii="Arial" w:hAnsi="Arial"/>
          <w:color w:val="133350"/>
          <w:sz w:val="26"/>
          <w:szCs w:val="26"/>
          <w:u w:color="133350"/>
        </w:rPr>
        <w:t xml:space="preserve"> </w:t>
      </w:r>
      <w:r>
        <w:rPr>
          <w:rStyle w:val="None"/>
          <w:rFonts w:ascii="Arial" w:hAnsi="Arial"/>
          <w:color w:val="133350"/>
          <w:sz w:val="26"/>
          <w:szCs w:val="26"/>
          <w:u w:color="133350"/>
        </w:rPr>
        <w:t xml:space="preserve">and this could impact on your placement experience and overall performance. </w:t>
      </w:r>
    </w:p>
    <w:p w14:paraId="51C6493D"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3EF47A75" w14:textId="77777777" w:rsidR="009A2674" w:rsidRDefault="009A2674" w:rsidP="009A2674">
      <w:pPr>
        <w:pStyle w:val="BodyA"/>
        <w:spacing w:line="276" w:lineRule="auto"/>
        <w:rPr>
          <w:rStyle w:val="None"/>
          <w:rFonts w:ascii="Arial" w:eastAsia="Arial" w:hAnsi="Arial" w:cs="Arial"/>
          <w:sz w:val="26"/>
          <w:szCs w:val="26"/>
        </w:rPr>
      </w:pPr>
      <w:r>
        <w:rPr>
          <w:rStyle w:val="None"/>
          <w:rFonts w:ascii="Arial" w:hAnsi="Arial"/>
          <w:color w:val="133350"/>
          <w:sz w:val="26"/>
          <w:szCs w:val="26"/>
          <w:u w:color="133350"/>
        </w:rPr>
        <w:t xml:space="preserve">In some cases, students may have a condition which they do not regard as a disability, however if adjustments are required within their placements </w:t>
      </w:r>
      <w:proofErr w:type="gramStart"/>
      <w:r>
        <w:rPr>
          <w:rStyle w:val="None"/>
          <w:rFonts w:ascii="Arial" w:hAnsi="Arial"/>
          <w:color w:val="133350"/>
          <w:sz w:val="26"/>
          <w:szCs w:val="26"/>
          <w:u w:color="133350"/>
        </w:rPr>
        <w:t>in order to</w:t>
      </w:r>
      <w:proofErr w:type="gramEnd"/>
      <w:r>
        <w:rPr>
          <w:rStyle w:val="None"/>
          <w:rFonts w:ascii="Arial" w:hAnsi="Arial"/>
          <w:color w:val="133350"/>
          <w:sz w:val="26"/>
          <w:szCs w:val="26"/>
          <w:u w:color="133350"/>
        </w:rPr>
        <w:t xml:space="preserve"> manage this condition, students will be required to disclose this through Student Services. We are unable to </w:t>
      </w:r>
      <w:proofErr w:type="gramStart"/>
      <w:r>
        <w:rPr>
          <w:rStyle w:val="None"/>
          <w:rFonts w:ascii="Arial" w:hAnsi="Arial"/>
          <w:color w:val="133350"/>
          <w:sz w:val="26"/>
          <w:szCs w:val="26"/>
          <w:u w:color="133350"/>
        </w:rPr>
        <w:t>make adjustments</w:t>
      </w:r>
      <w:proofErr w:type="gramEnd"/>
      <w:r>
        <w:rPr>
          <w:rStyle w:val="None"/>
          <w:rFonts w:ascii="Arial" w:hAnsi="Arial"/>
          <w:color w:val="133350"/>
          <w:sz w:val="26"/>
          <w:szCs w:val="26"/>
          <w:u w:color="133350"/>
        </w:rPr>
        <w:t xml:space="preserve"> without an assessment of need having been made. </w:t>
      </w:r>
    </w:p>
    <w:p w14:paraId="440AB76A" w14:textId="77777777" w:rsidR="009A2674" w:rsidRDefault="009A2674" w:rsidP="009A2674">
      <w:pPr>
        <w:pStyle w:val="Heading2"/>
        <w:rPr>
          <w:rStyle w:val="None"/>
          <w:rFonts w:ascii="Arial" w:eastAsia="Arial" w:hAnsi="Arial" w:cs="Arial"/>
          <w:sz w:val="26"/>
          <w:szCs w:val="26"/>
          <w:u w:color="002060"/>
        </w:rPr>
      </w:pPr>
    </w:p>
    <w:p w14:paraId="6A2B4056" w14:textId="77777777" w:rsidR="009A2674" w:rsidRPr="00522CB5" w:rsidRDefault="009A2674" w:rsidP="009A2674">
      <w:pPr>
        <w:pStyle w:val="Heading2"/>
        <w:rPr>
          <w:rStyle w:val="None"/>
          <w:rFonts w:ascii="Arial" w:eastAsia="Arial" w:hAnsi="Arial" w:cs="Arial"/>
          <w:sz w:val="26"/>
          <w:szCs w:val="26"/>
        </w:rPr>
      </w:pPr>
      <w:bookmarkStart w:id="32" w:name="_Toc106007780"/>
      <w:r w:rsidRPr="5BE8E13B">
        <w:rPr>
          <w:rStyle w:val="None"/>
          <w:rFonts w:ascii="Arial" w:hAnsi="Arial"/>
          <w:sz w:val="26"/>
          <w:szCs w:val="26"/>
        </w:rPr>
        <w:t>Maintaining contact</w:t>
      </w:r>
      <w:bookmarkEnd w:id="32"/>
    </w:p>
    <w:p w14:paraId="1850137D"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 xml:space="preserve">For your placement to be successful, it is important to develop and maintain positive working relationships with your placement provider and with us. As per the Academic Handbook, Cardiff Metropolitan University will maintain contact with you and the placement provider during the work-based or placement learning experience. This is reliant upon your engagement with the module requirements and our contact. </w:t>
      </w:r>
    </w:p>
    <w:p w14:paraId="530859A2"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026370AD"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 xml:space="preserve">In the first instance, this contact will be with your Module Leader or Personal Academic </w:t>
      </w:r>
      <w:proofErr w:type="gramStart"/>
      <w:r>
        <w:rPr>
          <w:rStyle w:val="None"/>
          <w:rFonts w:ascii="Arial" w:hAnsi="Arial"/>
          <w:color w:val="133350"/>
          <w:sz w:val="26"/>
          <w:szCs w:val="26"/>
          <w:u w:color="133350"/>
        </w:rPr>
        <w:t>Tutor</w:t>
      </w:r>
      <w:proofErr w:type="gramEnd"/>
      <w:r>
        <w:rPr>
          <w:rStyle w:val="None"/>
          <w:rFonts w:ascii="Arial" w:hAnsi="Arial"/>
          <w:color w:val="133350"/>
          <w:sz w:val="26"/>
          <w:szCs w:val="26"/>
          <w:u w:color="133350"/>
        </w:rPr>
        <w:t xml:space="preserve"> and you</w:t>
      </w:r>
      <w:r>
        <w:rPr>
          <w:rStyle w:val="None"/>
          <w:rFonts w:ascii="Arial Unicode MS" w:hAnsi="Arial Unicode MS"/>
          <w:color w:val="133350"/>
          <w:sz w:val="26"/>
          <w:szCs w:val="26"/>
          <w:u w:color="133350"/>
          <w:rtl/>
          <w:lang w:val="ar-SA"/>
        </w:rPr>
        <w:t>’</w:t>
      </w:r>
      <w:proofErr w:type="spellStart"/>
      <w:r>
        <w:rPr>
          <w:rStyle w:val="None"/>
          <w:rFonts w:ascii="Arial" w:hAnsi="Arial"/>
          <w:color w:val="133350"/>
          <w:sz w:val="26"/>
          <w:szCs w:val="26"/>
          <w:u w:color="133350"/>
        </w:rPr>
        <w:t>ll</w:t>
      </w:r>
      <w:proofErr w:type="spellEnd"/>
      <w:r>
        <w:rPr>
          <w:rStyle w:val="None"/>
          <w:rFonts w:ascii="Arial" w:hAnsi="Arial"/>
          <w:color w:val="133350"/>
          <w:sz w:val="26"/>
          <w:szCs w:val="26"/>
          <w:u w:color="133350"/>
        </w:rPr>
        <w:t xml:space="preserve"> be informed if there</w:t>
      </w:r>
      <w:r>
        <w:rPr>
          <w:rStyle w:val="None"/>
          <w:rFonts w:ascii="Arial Unicode MS" w:hAnsi="Arial Unicode MS"/>
          <w:color w:val="133350"/>
          <w:sz w:val="26"/>
          <w:szCs w:val="26"/>
          <w:u w:color="133350"/>
          <w:rtl/>
          <w:lang w:val="ar-SA"/>
        </w:rPr>
        <w:t>’</w:t>
      </w:r>
      <w:proofErr w:type="spellStart"/>
      <w:r>
        <w:rPr>
          <w:rStyle w:val="None"/>
          <w:rFonts w:ascii="Arial" w:hAnsi="Arial"/>
          <w:color w:val="133350"/>
          <w:sz w:val="26"/>
          <w:szCs w:val="26"/>
          <w:u w:color="133350"/>
        </w:rPr>
        <w:t>s</w:t>
      </w:r>
      <w:proofErr w:type="spellEnd"/>
      <w:r>
        <w:rPr>
          <w:rStyle w:val="None"/>
          <w:rFonts w:ascii="Arial" w:hAnsi="Arial"/>
          <w:color w:val="133350"/>
          <w:sz w:val="26"/>
          <w:szCs w:val="26"/>
          <w:u w:color="133350"/>
        </w:rPr>
        <w:t xml:space="preserve"> a relevant Placement Officer too. </w:t>
      </w:r>
    </w:p>
    <w:p w14:paraId="3BE641A3"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0B70EB2E" w14:textId="77777777" w:rsidR="009A2674" w:rsidRDefault="009A2674" w:rsidP="009A2674">
      <w:pPr>
        <w:pStyle w:val="Heading2"/>
        <w:rPr>
          <w:rStyle w:val="None"/>
          <w:rFonts w:ascii="Arial" w:eastAsia="Arial" w:hAnsi="Arial" w:cs="Arial"/>
          <w:sz w:val="26"/>
          <w:szCs w:val="26"/>
        </w:rPr>
      </w:pPr>
      <w:bookmarkStart w:id="33" w:name="_Toc106007781"/>
      <w:r w:rsidRPr="5BE8E13B">
        <w:rPr>
          <w:rStyle w:val="None"/>
          <w:rFonts w:ascii="Arial" w:hAnsi="Arial"/>
          <w:sz w:val="26"/>
          <w:szCs w:val="26"/>
        </w:rPr>
        <w:t>Managing concerns on placements</w:t>
      </w:r>
      <w:bookmarkEnd w:id="33"/>
    </w:p>
    <w:p w14:paraId="05FAE97B" w14:textId="77777777" w:rsidR="009A2674" w:rsidRDefault="009A2674" w:rsidP="009A2674">
      <w:pPr>
        <w:pStyle w:val="BodyA"/>
        <w:rPr>
          <w:rStyle w:val="None"/>
          <w:rFonts w:ascii="Arial" w:eastAsia="Arial" w:hAnsi="Arial" w:cs="Arial"/>
          <w:sz w:val="26"/>
          <w:szCs w:val="26"/>
        </w:rPr>
      </w:pPr>
    </w:p>
    <w:p w14:paraId="05DBB5C8"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 xml:space="preserve">If you have any concerns or questions whilst on placement, please contact us. We are always happy to listen and offer support. </w:t>
      </w:r>
    </w:p>
    <w:p w14:paraId="58D95F92"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26343A6F"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Whilst you</w:t>
      </w:r>
      <w:r>
        <w:rPr>
          <w:rStyle w:val="None"/>
          <w:rFonts w:ascii="Arial Unicode MS" w:hAnsi="Arial Unicode MS"/>
          <w:color w:val="133350"/>
          <w:sz w:val="26"/>
          <w:szCs w:val="26"/>
          <w:u w:color="133350"/>
          <w:rtl/>
          <w:lang w:val="ar-SA"/>
        </w:rPr>
        <w:t>’</w:t>
      </w:r>
      <w:r>
        <w:rPr>
          <w:rStyle w:val="None"/>
          <w:rFonts w:ascii="Arial" w:hAnsi="Arial"/>
          <w:color w:val="133350"/>
          <w:sz w:val="26"/>
          <w:szCs w:val="26"/>
          <w:u w:color="133350"/>
        </w:rPr>
        <w:t xml:space="preserve">re on placement, you still have access to our </w:t>
      </w:r>
      <w:hyperlink r:id="rId18" w:history="1">
        <w:r>
          <w:rPr>
            <w:rStyle w:val="Hyperlink1"/>
          </w:rPr>
          <w:t>Wellbeing Service</w:t>
        </w:r>
      </w:hyperlink>
      <w:r>
        <w:rPr>
          <w:rStyle w:val="None"/>
          <w:rFonts w:ascii="Arial" w:hAnsi="Arial"/>
          <w:color w:val="133350"/>
          <w:sz w:val="26"/>
          <w:szCs w:val="26"/>
          <w:u w:color="133350"/>
        </w:rPr>
        <w:t xml:space="preserve"> which includes the 24/7 mental health and wellbeing support from </w:t>
      </w:r>
      <w:hyperlink r:id="rId19" w:history="1">
        <w:proofErr w:type="spellStart"/>
        <w:r>
          <w:rPr>
            <w:rStyle w:val="Hyperlink1"/>
          </w:rPr>
          <w:t>Togetherall</w:t>
        </w:r>
        <w:proofErr w:type="spellEnd"/>
      </w:hyperlink>
      <w:r>
        <w:rPr>
          <w:rStyle w:val="None"/>
          <w:rFonts w:ascii="Arial" w:hAnsi="Arial"/>
          <w:color w:val="133350"/>
          <w:sz w:val="26"/>
          <w:szCs w:val="26"/>
          <w:u w:color="133350"/>
        </w:rPr>
        <w:t xml:space="preserve">. </w:t>
      </w:r>
    </w:p>
    <w:p w14:paraId="3CB2785C"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25C03891"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 xml:space="preserve">We recommend you share any concerns with us as soon as they arise as we can help with issues or facilitate conversations </w:t>
      </w:r>
      <w:r>
        <w:rPr>
          <w:rStyle w:val="None"/>
          <w:rFonts w:ascii="Arial" w:hAnsi="Arial"/>
          <w:color w:val="133350"/>
          <w:sz w:val="26"/>
          <w:szCs w:val="26"/>
          <w:u w:color="133350"/>
        </w:rPr>
        <w:lastRenderedPageBreak/>
        <w:t xml:space="preserve">with your placement provider. Similarly, if your placement provider contacts us, we will try and hold constructive discussions to progress. </w:t>
      </w:r>
    </w:p>
    <w:p w14:paraId="5A46CFAB"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6999A76A" w14:textId="77777777"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 xml:space="preserve">If you have an accident or a near miss, please let us know for us to support you and ensure the placement is safe for you and future students. </w:t>
      </w:r>
    </w:p>
    <w:p w14:paraId="01A83298" w14:textId="77777777" w:rsidR="009A2674" w:rsidRDefault="009A2674" w:rsidP="009A2674">
      <w:pPr>
        <w:pStyle w:val="BodyA"/>
        <w:spacing w:line="276" w:lineRule="auto"/>
        <w:rPr>
          <w:rStyle w:val="None"/>
          <w:rFonts w:ascii="Arial" w:eastAsia="Arial" w:hAnsi="Arial" w:cs="Arial"/>
          <w:color w:val="133350"/>
          <w:sz w:val="26"/>
          <w:szCs w:val="26"/>
          <w:u w:color="133350"/>
        </w:rPr>
      </w:pPr>
    </w:p>
    <w:p w14:paraId="624BAE18" w14:textId="17430875" w:rsidR="009A2674" w:rsidRDefault="009A2674" w:rsidP="009A2674">
      <w:pPr>
        <w:pStyle w:val="BodyA"/>
        <w:spacing w:line="276" w:lineRule="auto"/>
        <w:rPr>
          <w:rStyle w:val="None"/>
          <w:rFonts w:ascii="Arial" w:eastAsia="Arial" w:hAnsi="Arial" w:cs="Arial"/>
          <w:color w:val="133350"/>
          <w:sz w:val="26"/>
          <w:szCs w:val="26"/>
          <w:u w:color="133350"/>
        </w:rPr>
      </w:pPr>
      <w:r>
        <w:rPr>
          <w:rStyle w:val="None"/>
          <w:rFonts w:ascii="Arial" w:hAnsi="Arial"/>
          <w:color w:val="133350"/>
          <w:sz w:val="26"/>
          <w:szCs w:val="26"/>
          <w:u w:color="133350"/>
        </w:rPr>
        <w:t xml:space="preserve">You remain a Cardiff Met </w:t>
      </w:r>
      <w:proofErr w:type="gramStart"/>
      <w:r>
        <w:rPr>
          <w:rStyle w:val="None"/>
          <w:rFonts w:ascii="Arial" w:hAnsi="Arial"/>
          <w:color w:val="133350"/>
          <w:sz w:val="26"/>
          <w:szCs w:val="26"/>
          <w:u w:color="133350"/>
        </w:rPr>
        <w:t>student</w:t>
      </w:r>
      <w:proofErr w:type="gramEnd"/>
      <w:r>
        <w:rPr>
          <w:rStyle w:val="None"/>
          <w:rFonts w:ascii="Arial" w:hAnsi="Arial"/>
          <w:color w:val="133350"/>
          <w:sz w:val="26"/>
          <w:szCs w:val="26"/>
          <w:u w:color="133350"/>
        </w:rPr>
        <w:t xml:space="preserve"> and we have a Duty of Care to you, wherever you are based. </w:t>
      </w:r>
      <w:hyperlink r:id="rId20" w:anchor="teaching" w:history="1">
        <w:r>
          <w:rPr>
            <w:rStyle w:val="Hyperlink1"/>
          </w:rPr>
          <w:t>University policies</w:t>
        </w:r>
      </w:hyperlink>
      <w:r>
        <w:rPr>
          <w:rStyle w:val="None"/>
          <w:rFonts w:ascii="Arial" w:hAnsi="Arial"/>
          <w:color w:val="133350"/>
          <w:sz w:val="26"/>
          <w:szCs w:val="26"/>
          <w:u w:color="133350"/>
        </w:rPr>
        <w:t xml:space="preserve"> are still applicable and may be used if needed. </w:t>
      </w:r>
    </w:p>
    <w:p w14:paraId="0C62BD9E" w14:textId="313191FF" w:rsidR="009A2674" w:rsidRDefault="009A2674" w:rsidP="009A2674">
      <w:pPr>
        <w:pStyle w:val="BodyA"/>
        <w:spacing w:line="276" w:lineRule="auto"/>
        <w:rPr>
          <w:rStyle w:val="None"/>
          <w:rFonts w:ascii="Arial" w:eastAsia="Arial" w:hAnsi="Arial" w:cs="Arial"/>
          <w:color w:val="133350"/>
          <w:sz w:val="26"/>
          <w:szCs w:val="26"/>
          <w:u w:color="133350"/>
        </w:rPr>
      </w:pPr>
    </w:p>
    <w:p w14:paraId="769DDB34" w14:textId="321DAD8F" w:rsidR="009A2674" w:rsidRDefault="00DC123E" w:rsidP="00DC123E">
      <w:pPr>
        <w:pStyle w:val="BodyA"/>
        <w:spacing w:line="276" w:lineRule="auto"/>
        <w:rPr>
          <w:rStyle w:val="None"/>
          <w:rFonts w:ascii="Arial" w:eastAsia="Arial" w:hAnsi="Arial" w:cs="Arial"/>
          <w:color w:val="002060"/>
          <w:sz w:val="26"/>
          <w:szCs w:val="26"/>
          <w:u w:color="002060"/>
        </w:rPr>
      </w:pPr>
      <w:r>
        <w:rPr>
          <w:noProof/>
          <w:color w:val="133350"/>
          <w:sz w:val="24"/>
          <w:szCs w:val="24"/>
        </w:rPr>
        <mc:AlternateContent>
          <mc:Choice Requires="wpg">
            <w:drawing>
              <wp:anchor distT="0" distB="0" distL="114300" distR="114300" simplePos="0" relativeHeight="251664384" behindDoc="1" locked="0" layoutInCell="1" allowOverlap="1" wp14:anchorId="74F72B71" wp14:editId="7C967F18">
                <wp:simplePos x="0" y="0"/>
                <wp:positionH relativeFrom="column">
                  <wp:posOffset>-499745</wp:posOffset>
                </wp:positionH>
                <wp:positionV relativeFrom="paragraph">
                  <wp:posOffset>4968240</wp:posOffset>
                </wp:positionV>
                <wp:extent cx="7574280" cy="4282440"/>
                <wp:effectExtent l="0" t="0" r="26670" b="22860"/>
                <wp:wrapNone/>
                <wp:docPr id="7" name="Group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280" cy="4282440"/>
                          <a:chOff x="0" y="0"/>
                          <a:chExt cx="7574280" cy="4282440"/>
                        </a:xfrm>
                      </wpg:grpSpPr>
                      <wps:wsp>
                        <wps:cNvPr id="33" name="Rectangle 33">
                          <a:extLst>
                            <a:ext uri="{C183D7F6-B498-43B3-948B-1728B52AA6E4}">
                              <adec:decorative xmlns:adec="http://schemas.microsoft.com/office/drawing/2017/decorative" val="1"/>
                            </a:ext>
                          </a:extLst>
                        </wps:cNvPr>
                        <wps:cNvSpPr/>
                        <wps:spPr>
                          <a:xfrm>
                            <a:off x="0" y="0"/>
                            <a:ext cx="7574280" cy="428244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2232660" y="195635"/>
                            <a:ext cx="3097530" cy="1311275"/>
                          </a:xfrm>
                          <a:prstGeom prst="rect">
                            <a:avLst/>
                          </a:prstGeom>
                        </pic:spPr>
                      </pic:pic>
                    </wpg:wg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33CDCEFA">
              <v:group id="Group 7" style="position:absolute;margin-left:-39.35pt;margin-top:391.2pt;width:596.4pt;height:337.2pt;z-index:-251652096;mso-height-relative:margin" alt="&quot;&quot;" coordsize="75742,42824" o:spid="_x0000_s1026" w14:anchorId="52D78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">
                <v:rect id="Rectangle 33" style="position:absolute;width:75742;height:42824;visibility:visible;mso-wrap-style:square;v-text-anchor:middle" alt="&quot;&quot;" o:spid="_x0000_s1027" fillcolor="#133350" strokecolor="#1f3763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6" style="position:absolute;left:22326;top:1956;width:30975;height:13113;visibility:visible;mso-wrap-style:square" alt="&quot;&quo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">
                  <v:imagedata o:title="" r:id="rId22"/>
                </v:shape>
              </v:group>
            </w:pict>
          </mc:Fallback>
        </mc:AlternateContent>
      </w:r>
      <w:hyperlink r:id="rId23" w:history="1">
        <w:r w:rsidR="009A2674">
          <w:rPr>
            <w:rStyle w:val="Hyperlink2"/>
          </w:rPr>
          <w:t>Cardiff Met Students</w:t>
        </w:r>
        <w:r w:rsidR="009A2674">
          <w:rPr>
            <w:rStyle w:val="None"/>
            <w:rFonts w:ascii="Arial Unicode MS" w:hAnsi="Arial Unicode MS"/>
            <w:color w:val="0563C1"/>
            <w:sz w:val="26"/>
            <w:szCs w:val="26"/>
            <w:u w:val="single" w:color="0563C1"/>
            <w:lang w:val="ar-SA"/>
          </w:rPr>
          <w:t xml:space="preserve">’ </w:t>
        </w:r>
        <w:r w:rsidR="009A2674">
          <w:rPr>
            <w:rStyle w:val="None"/>
            <w:rFonts w:ascii="Arial" w:hAnsi="Arial"/>
            <w:color w:val="0563C1"/>
            <w:sz w:val="26"/>
            <w:szCs w:val="26"/>
            <w:u w:val="single" w:color="0563C1"/>
            <w:lang w:val="fr-FR"/>
          </w:rPr>
          <w:t>Union</w:t>
        </w:r>
      </w:hyperlink>
      <w:r w:rsidR="009A2674">
        <w:rPr>
          <w:rStyle w:val="None"/>
          <w:rFonts w:ascii="Arial" w:hAnsi="Arial"/>
          <w:color w:val="133350"/>
          <w:sz w:val="26"/>
          <w:szCs w:val="26"/>
        </w:rPr>
        <w:t xml:space="preserve"> also offers independent and impartial advice and support on a number of aspects relating to university life. This includes wellbeing, housing and university processes and procedures.  </w:t>
      </w:r>
      <w:r>
        <w:rPr>
          <w:rStyle w:val="None"/>
          <w:rFonts w:ascii="Arial" w:hAnsi="Arial"/>
          <w:color w:val="133350"/>
          <w:sz w:val="26"/>
          <w:szCs w:val="26"/>
        </w:rPr>
        <w:br w:type="column"/>
      </w:r>
      <w:bookmarkStart w:id="34" w:name="_Toc106007782"/>
      <w:r w:rsidR="009A2674" w:rsidRPr="00DC123E">
        <w:rPr>
          <w:rStyle w:val="TitleChar"/>
          <w:rFonts w:asciiTheme="majorHAnsi" w:hAnsiTheme="majorHAnsi" w:cstheme="majorHAnsi"/>
        </w:rPr>
        <w:t>After the placement</w:t>
      </w:r>
      <w:bookmarkEnd w:id="34"/>
    </w:p>
    <w:p w14:paraId="20EF55F9" w14:textId="77777777" w:rsidR="009A2674" w:rsidRDefault="009A2674" w:rsidP="009A2674">
      <w:pPr>
        <w:pStyle w:val="BodyA"/>
        <w:rPr>
          <w:rStyle w:val="None"/>
          <w:rFonts w:ascii="Arial" w:eastAsia="Arial" w:hAnsi="Arial" w:cs="Arial"/>
          <w:sz w:val="26"/>
          <w:szCs w:val="26"/>
        </w:rPr>
      </w:pPr>
    </w:p>
    <w:p w14:paraId="18C20382" w14:textId="77777777" w:rsidR="009A2674" w:rsidRDefault="009A2674" w:rsidP="009A2674">
      <w:pPr>
        <w:pStyle w:val="BodyA"/>
        <w:spacing w:line="276" w:lineRule="auto"/>
        <w:rPr>
          <w:rStyle w:val="None"/>
          <w:rFonts w:ascii="Arial" w:hAnsi="Arial"/>
          <w:color w:val="133350"/>
          <w:sz w:val="26"/>
          <w:szCs w:val="26"/>
        </w:rPr>
      </w:pPr>
      <w:r>
        <w:rPr>
          <w:rStyle w:val="None"/>
          <w:rFonts w:ascii="Arial" w:hAnsi="Arial"/>
          <w:color w:val="133350"/>
          <w:sz w:val="26"/>
          <w:szCs w:val="26"/>
        </w:rPr>
        <w:t xml:space="preserve">Your placement assessment will have been previously detailed. You and your placement provider will also be asked to contribute to an evaluation of your opportunity to see how we can improve processes, support future students and to help you reflect upon your experiences and </w:t>
      </w:r>
      <w:proofErr w:type="spellStart"/>
      <w:r>
        <w:rPr>
          <w:rStyle w:val="None"/>
          <w:rFonts w:ascii="Arial" w:hAnsi="Arial"/>
          <w:color w:val="133350"/>
          <w:sz w:val="26"/>
          <w:szCs w:val="26"/>
        </w:rPr>
        <w:t>capitalise</w:t>
      </w:r>
      <w:proofErr w:type="spellEnd"/>
      <w:r>
        <w:rPr>
          <w:rStyle w:val="None"/>
          <w:rFonts w:ascii="Arial" w:hAnsi="Arial"/>
          <w:color w:val="133350"/>
          <w:sz w:val="26"/>
          <w:szCs w:val="26"/>
        </w:rPr>
        <w:t xml:space="preserve"> upon these to support your career planning.</w:t>
      </w:r>
    </w:p>
    <w:p w14:paraId="46505E0B" w14:textId="75AA35CC" w:rsidR="00F46E43" w:rsidRPr="00C94830" w:rsidRDefault="00F46E43" w:rsidP="00C94830">
      <w:pPr>
        <w:spacing w:line="276" w:lineRule="auto"/>
        <w:rPr>
          <w:color w:val="133350"/>
          <w:sz w:val="24"/>
          <w:szCs w:val="24"/>
        </w:rPr>
      </w:pPr>
    </w:p>
    <w:sectPr w:rsidR="00F46E43" w:rsidRPr="00C94830" w:rsidSect="004135BB">
      <w:type w:val="continuous"/>
      <w:pgSz w:w="11906" w:h="16838"/>
      <w:pgMar w:top="-402" w:right="720" w:bottom="720" w:left="720" w:header="708" w:footer="708" w:gutter="0"/>
      <w:cols w:num="2" w:sep="1"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4E7EF" w14:textId="77777777" w:rsidR="00DE4143" w:rsidRDefault="00DE4143" w:rsidP="003A1E95">
      <w:r>
        <w:separator/>
      </w:r>
    </w:p>
  </w:endnote>
  <w:endnote w:type="continuationSeparator" w:id="0">
    <w:p w14:paraId="318B1A87" w14:textId="77777777" w:rsidR="00DE4143" w:rsidRDefault="00DE4143"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altName w:val="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Corbe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7296A" w14:textId="77777777" w:rsidR="009A08BB" w:rsidRDefault="009A08BB">
    <w:pPr>
      <w:pStyle w:val="Footer"/>
    </w:pPr>
    <w:r>
      <w:rPr>
        <w:noProof/>
      </w:rPr>
      <mc:AlternateContent>
        <mc:Choice Requires="wps">
          <w:drawing>
            <wp:anchor distT="0" distB="0" distL="114300" distR="114300" simplePos="0" relativeHeight="251662336" behindDoc="0" locked="0" layoutInCell="1" allowOverlap="1" wp14:anchorId="64966866" wp14:editId="792FF30F">
              <wp:simplePos x="0" y="0"/>
              <wp:positionH relativeFrom="column">
                <wp:posOffset>-472698</wp:posOffset>
              </wp:positionH>
              <wp:positionV relativeFrom="paragraph">
                <wp:posOffset>-3479703</wp:posOffset>
              </wp:positionV>
              <wp:extent cx="7560310" cy="6944898"/>
              <wp:effectExtent l="0" t="0" r="8890" b="15240"/>
              <wp:wrapNone/>
              <wp:docPr id="18" name="Rectangle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310" cy="6944898"/>
                      </a:xfrm>
                      <a:prstGeom prst="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dec="http://schemas.microsoft.com/office/drawing/2017/decorative" xmlns:a="http://schemas.openxmlformats.org/drawingml/2006/main">
          <w:pict w14:anchorId="267D96E2">
            <v:rect id="Rectangle 18" style="position:absolute;margin-left:-37.2pt;margin-top:-274pt;width:595.3pt;height:546.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color="#4472c4 [3204]" strokeweight="1pt" w14:anchorId="514AF3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9DD99" w14:textId="77777777" w:rsidR="00DE4143" w:rsidRDefault="00DE4143" w:rsidP="003A1E95">
      <w:r>
        <w:separator/>
      </w:r>
    </w:p>
  </w:footnote>
  <w:footnote w:type="continuationSeparator" w:id="0">
    <w:p w14:paraId="10864956" w14:textId="77777777" w:rsidR="00DE4143" w:rsidRDefault="00DE4143" w:rsidP="003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6DC6" w14:textId="77777777" w:rsidR="009A08BB" w:rsidRDefault="009A08BB" w:rsidP="000B48D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num w:numId="1" w16cid:durableId="1342124149">
    <w:abstractNumId w:val="1"/>
  </w:num>
  <w:num w:numId="2" w16cid:durableId="1420642746">
    <w:abstractNumId w:val="4"/>
  </w:num>
  <w:num w:numId="3" w16cid:durableId="2081559737">
    <w:abstractNumId w:val="0"/>
  </w:num>
  <w:num w:numId="4" w16cid:durableId="1302077485">
    <w:abstractNumId w:val="2"/>
  </w:num>
  <w:num w:numId="5" w16cid:durableId="1989050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606AE"/>
    <w:rsid w:val="00065636"/>
    <w:rsid w:val="00067E89"/>
    <w:rsid w:val="00073781"/>
    <w:rsid w:val="00092914"/>
    <w:rsid w:val="000B2AB0"/>
    <w:rsid w:val="000B48DC"/>
    <w:rsid w:val="000D497A"/>
    <w:rsid w:val="000F37DC"/>
    <w:rsid w:val="00105F28"/>
    <w:rsid w:val="001234EB"/>
    <w:rsid w:val="00123C5B"/>
    <w:rsid w:val="00137FA9"/>
    <w:rsid w:val="001402BF"/>
    <w:rsid w:val="001560B9"/>
    <w:rsid w:val="0017574F"/>
    <w:rsid w:val="00176AEB"/>
    <w:rsid w:val="00194AEB"/>
    <w:rsid w:val="001A275C"/>
    <w:rsid w:val="001B58F7"/>
    <w:rsid w:val="001C1D40"/>
    <w:rsid w:val="001D1D50"/>
    <w:rsid w:val="00230770"/>
    <w:rsid w:val="00252293"/>
    <w:rsid w:val="00271F04"/>
    <w:rsid w:val="002C247B"/>
    <w:rsid w:val="002D1EC3"/>
    <w:rsid w:val="002D29EC"/>
    <w:rsid w:val="002D3861"/>
    <w:rsid w:val="002D547B"/>
    <w:rsid w:val="002F48F9"/>
    <w:rsid w:val="003166F8"/>
    <w:rsid w:val="00320217"/>
    <w:rsid w:val="00341CD8"/>
    <w:rsid w:val="0034283F"/>
    <w:rsid w:val="003509B7"/>
    <w:rsid w:val="00355B3D"/>
    <w:rsid w:val="0036534D"/>
    <w:rsid w:val="00397962"/>
    <w:rsid w:val="003A1E95"/>
    <w:rsid w:val="003D290D"/>
    <w:rsid w:val="003D3E84"/>
    <w:rsid w:val="003D41F2"/>
    <w:rsid w:val="003F5B3A"/>
    <w:rsid w:val="00400721"/>
    <w:rsid w:val="00401425"/>
    <w:rsid w:val="0041278B"/>
    <w:rsid w:val="004135BB"/>
    <w:rsid w:val="00433CD3"/>
    <w:rsid w:val="00450EBF"/>
    <w:rsid w:val="00454F54"/>
    <w:rsid w:val="00470299"/>
    <w:rsid w:val="00485786"/>
    <w:rsid w:val="004965F9"/>
    <w:rsid w:val="004A1935"/>
    <w:rsid w:val="004A617E"/>
    <w:rsid w:val="004B3B74"/>
    <w:rsid w:val="004C55D4"/>
    <w:rsid w:val="004C6204"/>
    <w:rsid w:val="004D7076"/>
    <w:rsid w:val="004F17E0"/>
    <w:rsid w:val="004F6AE5"/>
    <w:rsid w:val="00521F3E"/>
    <w:rsid w:val="005237C9"/>
    <w:rsid w:val="005348BF"/>
    <w:rsid w:val="00545D8E"/>
    <w:rsid w:val="00566B5B"/>
    <w:rsid w:val="0056739D"/>
    <w:rsid w:val="005A0415"/>
    <w:rsid w:val="005A6FF9"/>
    <w:rsid w:val="005F1043"/>
    <w:rsid w:val="005F28EE"/>
    <w:rsid w:val="00633841"/>
    <w:rsid w:val="00635D35"/>
    <w:rsid w:val="006B0607"/>
    <w:rsid w:val="006C22CF"/>
    <w:rsid w:val="006E2279"/>
    <w:rsid w:val="00760BFE"/>
    <w:rsid w:val="007738F4"/>
    <w:rsid w:val="00775C58"/>
    <w:rsid w:val="007841BA"/>
    <w:rsid w:val="007C0B01"/>
    <w:rsid w:val="0080355D"/>
    <w:rsid w:val="00810A83"/>
    <w:rsid w:val="0081383D"/>
    <w:rsid w:val="00820553"/>
    <w:rsid w:val="00823890"/>
    <w:rsid w:val="00840C82"/>
    <w:rsid w:val="00875530"/>
    <w:rsid w:val="00875A43"/>
    <w:rsid w:val="0089331F"/>
    <w:rsid w:val="008C218C"/>
    <w:rsid w:val="008C6867"/>
    <w:rsid w:val="008E7B0E"/>
    <w:rsid w:val="008F2CD7"/>
    <w:rsid w:val="008F4C09"/>
    <w:rsid w:val="0090240E"/>
    <w:rsid w:val="00907988"/>
    <w:rsid w:val="00963794"/>
    <w:rsid w:val="00963CA7"/>
    <w:rsid w:val="0098484F"/>
    <w:rsid w:val="009865AA"/>
    <w:rsid w:val="0098706B"/>
    <w:rsid w:val="00995DE4"/>
    <w:rsid w:val="009979B2"/>
    <w:rsid w:val="009A08BB"/>
    <w:rsid w:val="009A2674"/>
    <w:rsid w:val="009B6F4D"/>
    <w:rsid w:val="009C5AF5"/>
    <w:rsid w:val="009E1562"/>
    <w:rsid w:val="00A0174B"/>
    <w:rsid w:val="00A15CC2"/>
    <w:rsid w:val="00A33CEC"/>
    <w:rsid w:val="00A372BB"/>
    <w:rsid w:val="00A4326C"/>
    <w:rsid w:val="00A62612"/>
    <w:rsid w:val="00A66256"/>
    <w:rsid w:val="00A710DA"/>
    <w:rsid w:val="00A802CB"/>
    <w:rsid w:val="00A9159C"/>
    <w:rsid w:val="00AA225E"/>
    <w:rsid w:val="00AC760C"/>
    <w:rsid w:val="00AE1D37"/>
    <w:rsid w:val="00AE7CB0"/>
    <w:rsid w:val="00B00332"/>
    <w:rsid w:val="00B02882"/>
    <w:rsid w:val="00B2155F"/>
    <w:rsid w:val="00B366DB"/>
    <w:rsid w:val="00B5715F"/>
    <w:rsid w:val="00B70A5A"/>
    <w:rsid w:val="00B72A72"/>
    <w:rsid w:val="00B82749"/>
    <w:rsid w:val="00B83C07"/>
    <w:rsid w:val="00B95D5E"/>
    <w:rsid w:val="00BB7E32"/>
    <w:rsid w:val="00BD2C0A"/>
    <w:rsid w:val="00BD4FC6"/>
    <w:rsid w:val="00BE3E2F"/>
    <w:rsid w:val="00BF2430"/>
    <w:rsid w:val="00BF65EB"/>
    <w:rsid w:val="00BF6606"/>
    <w:rsid w:val="00C313A8"/>
    <w:rsid w:val="00C762F3"/>
    <w:rsid w:val="00C94830"/>
    <w:rsid w:val="00CA6346"/>
    <w:rsid w:val="00CB0C16"/>
    <w:rsid w:val="00CB4ECD"/>
    <w:rsid w:val="00CE4C09"/>
    <w:rsid w:val="00CE547C"/>
    <w:rsid w:val="00D078CA"/>
    <w:rsid w:val="00D32B22"/>
    <w:rsid w:val="00D60A4C"/>
    <w:rsid w:val="00D62BF1"/>
    <w:rsid w:val="00D71356"/>
    <w:rsid w:val="00D7606F"/>
    <w:rsid w:val="00D8517C"/>
    <w:rsid w:val="00DA1944"/>
    <w:rsid w:val="00DB4996"/>
    <w:rsid w:val="00DC123E"/>
    <w:rsid w:val="00DD743C"/>
    <w:rsid w:val="00DE4143"/>
    <w:rsid w:val="00E0582D"/>
    <w:rsid w:val="00E64868"/>
    <w:rsid w:val="00E74550"/>
    <w:rsid w:val="00E77BDB"/>
    <w:rsid w:val="00E83830"/>
    <w:rsid w:val="00E8765D"/>
    <w:rsid w:val="00EB1F87"/>
    <w:rsid w:val="00EC7044"/>
    <w:rsid w:val="00ED32F6"/>
    <w:rsid w:val="00F01926"/>
    <w:rsid w:val="00F46E43"/>
    <w:rsid w:val="00F56A33"/>
    <w:rsid w:val="00F65D64"/>
    <w:rsid w:val="00F90DC7"/>
    <w:rsid w:val="00F9381A"/>
    <w:rsid w:val="00FF3986"/>
    <w:rsid w:val="010798C5"/>
    <w:rsid w:val="029840A7"/>
    <w:rsid w:val="03371BE3"/>
    <w:rsid w:val="0D03B7E1"/>
    <w:rsid w:val="0EC9F968"/>
    <w:rsid w:val="1208D977"/>
    <w:rsid w:val="1AC61004"/>
    <w:rsid w:val="1B5F1676"/>
    <w:rsid w:val="1BD759D3"/>
    <w:rsid w:val="209CB799"/>
    <w:rsid w:val="217D7806"/>
    <w:rsid w:val="276FBA02"/>
    <w:rsid w:val="2B4DC491"/>
    <w:rsid w:val="2CDA9D2D"/>
    <w:rsid w:val="2DA234C4"/>
    <w:rsid w:val="434072A4"/>
    <w:rsid w:val="49D360D6"/>
    <w:rsid w:val="540C09B0"/>
    <w:rsid w:val="55F26025"/>
    <w:rsid w:val="5AC9E772"/>
    <w:rsid w:val="5BE8E13B"/>
    <w:rsid w:val="5D7F4F0D"/>
    <w:rsid w:val="639F7822"/>
    <w:rsid w:val="6806EB15"/>
    <w:rsid w:val="6DF88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80355D"/>
    <w:pPr>
      <w:tabs>
        <w:tab w:val="right" w:leader="dot" w:pos="10456"/>
      </w:tabs>
      <w:spacing w:before="120"/>
      <w:ind w:left="3969"/>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Body">
    <w:name w:val="Body"/>
    <w:rsid w:val="00CE547C"/>
    <w:pPr>
      <w:pBdr>
        <w:top w:val="nil"/>
        <w:left w:val="nil"/>
        <w:bottom w:val="nil"/>
        <w:right w:val="nil"/>
        <w:between w:val="nil"/>
        <w:bar w:val="nil"/>
      </w:pBdr>
    </w:pPr>
    <w:rPr>
      <w:rFonts w:ascii="Times New Roman" w:eastAsia="Arial Unicode MS" w:hAnsi="Times New Roman" w:cs="Arial Unicode MS"/>
      <w:color w:val="000000"/>
      <w:u w:color="000000"/>
      <w:bdr w:val="nil"/>
      <w:lang w:val="en-US" w:eastAsia="en-GB"/>
      <w14:textOutline w14:w="0" w14:cap="flat" w14:cmpd="sng" w14:algn="ctr">
        <w14:noFill/>
        <w14:prstDash w14:val="solid"/>
        <w14:bevel/>
      </w14:textOutline>
    </w:rPr>
  </w:style>
  <w:style w:type="paragraph" w:customStyle="1" w:styleId="Default">
    <w:name w:val="Default"/>
    <w:rsid w:val="00CE547C"/>
    <w:pPr>
      <w:pBdr>
        <w:top w:val="nil"/>
        <w:left w:val="nil"/>
        <w:bottom w:val="nil"/>
        <w:right w:val="nil"/>
        <w:between w:val="nil"/>
        <w:bar w:val="nil"/>
      </w:pBdr>
      <w:spacing w:before="160" w:line="288" w:lineRule="auto"/>
    </w:pPr>
    <w:rPr>
      <w:rFonts w:ascii="Helvetica Neue" w:eastAsia="Arial Unicode MS" w:hAnsi="Helvetica Neue" w:cs="Arial Unicode MS"/>
      <w:color w:val="000000"/>
      <w:u w:color="000000"/>
      <w:bdr w:val="nil"/>
      <w:lang w:val="en-US" w:eastAsia="en-GB"/>
      <w14:textOutline w14:w="12700" w14:cap="flat" w14:cmpd="sng" w14:algn="ctr">
        <w14:noFill/>
        <w14:prstDash w14:val="solid"/>
        <w14:miter w14:lim="400000"/>
      </w14:textOutline>
    </w:rPr>
  </w:style>
  <w:style w:type="paragraph" w:customStyle="1" w:styleId="LabelA">
    <w:name w:val="Label A"/>
    <w:rsid w:val="00470299"/>
    <w:pPr>
      <w:keepLines/>
      <w:pBdr>
        <w:top w:val="nil"/>
        <w:left w:val="nil"/>
        <w:bottom w:val="nil"/>
        <w:right w:val="nil"/>
        <w:between w:val="nil"/>
        <w:bar w:val="nil"/>
      </w:pBdr>
      <w:jc w:val="center"/>
    </w:pPr>
    <w:rPr>
      <w:rFonts w:ascii="Helvetica Neue Medium" w:eastAsia="Arial Unicode MS" w:hAnsi="Helvetica Neue Medium" w:cs="Arial Unicode MS"/>
      <w:color w:val="FFFFFF"/>
      <w:u w:color="FFFFFF"/>
      <w:bdr w:val="nil"/>
      <w:lang w:val="en-US" w:eastAsia="en-GB"/>
      <w14:textOutline w14:w="12700" w14:cap="flat" w14:cmpd="sng" w14:algn="ctr">
        <w14:noFill/>
        <w14:prstDash w14:val="solid"/>
        <w14:miter w14:lim="400000"/>
      </w14:textOutline>
    </w:rPr>
  </w:style>
  <w:style w:type="paragraph" w:customStyle="1" w:styleId="TableStyle1A">
    <w:name w:val="Table Style 1 A"/>
    <w:rsid w:val="00470299"/>
    <w:pPr>
      <w:pBdr>
        <w:top w:val="nil"/>
        <w:left w:val="nil"/>
        <w:bottom w:val="nil"/>
        <w:right w:val="nil"/>
        <w:between w:val="nil"/>
        <w:bar w:val="nil"/>
      </w:pBdr>
    </w:pPr>
    <w:rPr>
      <w:rFonts w:ascii="Helvetica Neue" w:eastAsia="Arial Unicode MS" w:hAnsi="Helvetica Neue" w:cs="Arial Unicode MS"/>
      <w:b/>
      <w:bCs/>
      <w:color w:val="000000"/>
      <w:sz w:val="20"/>
      <w:szCs w:val="20"/>
      <w:u w:color="000000"/>
      <w:bdr w:val="nil"/>
      <w:lang w:val="en-US" w:eastAsia="en-GB"/>
      <w14:textOutline w14:w="12700" w14:cap="flat" w14:cmpd="sng" w14:algn="ctr">
        <w14:noFill/>
        <w14:prstDash w14:val="solid"/>
        <w14:miter w14:lim="400000"/>
      </w14:textOutline>
    </w:rPr>
  </w:style>
  <w:style w:type="paragraph" w:customStyle="1" w:styleId="TableStyle2A">
    <w:name w:val="Table Style 2 A"/>
    <w:rsid w:val="00470299"/>
    <w:pPr>
      <w:pBdr>
        <w:top w:val="nil"/>
        <w:left w:val="nil"/>
        <w:bottom w:val="nil"/>
        <w:right w:val="nil"/>
        <w:between w:val="nil"/>
        <w:bar w:val="nil"/>
      </w:pBdr>
    </w:pPr>
    <w:rPr>
      <w:rFonts w:ascii="Helvetica Neue" w:eastAsia="Arial Unicode MS" w:hAnsi="Helvetica Neue" w:cs="Arial Unicode MS"/>
      <w:color w:val="000000"/>
      <w:sz w:val="20"/>
      <w:szCs w:val="20"/>
      <w:u w:color="000000"/>
      <w:bdr w:val="nil"/>
      <w:lang w:val="en-US" w:eastAsia="en-GB"/>
      <w14:textOutline w14:w="12700" w14:cap="flat" w14:cmpd="sng" w14:algn="ctr">
        <w14:noFill/>
        <w14:prstDash w14:val="solid"/>
        <w14:miter w14:lim="400000"/>
      </w14:textOutline>
    </w:rPr>
  </w:style>
  <w:style w:type="character" w:customStyle="1" w:styleId="None">
    <w:name w:val="None"/>
    <w:rsid w:val="00470299"/>
  </w:style>
  <w:style w:type="character" w:customStyle="1" w:styleId="Hyperlink0">
    <w:name w:val="Hyperlink.0"/>
    <w:basedOn w:val="None"/>
    <w:rsid w:val="00470299"/>
    <w:rPr>
      <w:rFonts w:ascii="Times New Roman" w:eastAsia="Times New Roman" w:hAnsi="Times New Roman" w:cs="Times New Roman"/>
      <w:b/>
      <w:bCs/>
      <w:outline w:val="0"/>
      <w:color w:val="929292"/>
      <w:sz w:val="16"/>
      <w:szCs w:val="16"/>
      <w:u w:val="single" w:color="929292"/>
      <w:shd w:val="clear" w:color="auto" w:fill="E6E6E9"/>
      <w:lang w:val="en-US"/>
    </w:rPr>
  </w:style>
  <w:style w:type="paragraph" w:customStyle="1" w:styleId="BodyA">
    <w:name w:val="Body A"/>
    <w:rsid w:val="00470299"/>
    <w:pPr>
      <w:pBdr>
        <w:top w:val="nil"/>
        <w:left w:val="nil"/>
        <w:bottom w:val="nil"/>
        <w:right w:val="nil"/>
        <w:between w:val="nil"/>
        <w:bar w:val="nil"/>
      </w:pBdr>
    </w:pPr>
    <w:rPr>
      <w:rFonts w:ascii="Helvetica Neue" w:eastAsia="Arial Unicode MS" w:hAnsi="Helvetica Neue" w:cs="Arial Unicode MS"/>
      <w:color w:val="000000"/>
      <w:sz w:val="22"/>
      <w:szCs w:val="22"/>
      <w:u w:color="000000"/>
      <w:bdr w:val="nil"/>
      <w:lang w:val="en-US" w:eastAsia="en-GB"/>
      <w14:textOutline w14:w="12700" w14:cap="flat" w14:cmpd="sng" w14:algn="ctr">
        <w14:noFill/>
        <w14:prstDash w14:val="solid"/>
        <w14:miter w14:lim="400000"/>
      </w14:textOutline>
    </w:rPr>
  </w:style>
  <w:style w:type="character" w:customStyle="1" w:styleId="Hyperlink1">
    <w:name w:val="Hyperlink.1"/>
    <w:basedOn w:val="None"/>
    <w:rsid w:val="00470299"/>
    <w:rPr>
      <w:rFonts w:ascii="Arial" w:eastAsia="Arial" w:hAnsi="Arial" w:cs="Arial"/>
      <w:outline w:val="0"/>
      <w:color w:val="0563C1"/>
      <w:sz w:val="26"/>
      <w:szCs w:val="26"/>
      <w:u w:val="single" w:color="0563C1"/>
      <w:lang w:val="en-US"/>
    </w:rPr>
  </w:style>
  <w:style w:type="character" w:customStyle="1" w:styleId="Hyperlink2">
    <w:name w:val="Hyperlink.2"/>
    <w:basedOn w:val="None"/>
    <w:rsid w:val="009A2674"/>
    <w:rPr>
      <w:rFonts w:ascii="Arial" w:eastAsia="Arial" w:hAnsi="Arial" w:cs="Arial"/>
      <w:outline w:val="0"/>
      <w:color w:val="0563C1"/>
      <w:sz w:val="26"/>
      <w:szCs w:val="26"/>
      <w:u w:val="single" w:color="0563C1"/>
      <w:lang w:val="nl-NL"/>
    </w:rPr>
  </w:style>
  <w:style w:type="paragraph" w:styleId="NoSpacing">
    <w:name w:val="No Spacing"/>
    <w:uiPriority w:val="1"/>
    <w:qFormat/>
    <w:rsid w:val="004C55D4"/>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cardiffmet.ac.uk/study/studentservices/wellbeing-service/Pages/Home.aspx"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www.youtube.com/watch?" TargetMode="External"/><Relationship Id="rId17" Type="http://schemas.openxmlformats.org/officeDocument/2006/relationships/hyperlink" Target="https://www.cardiffmet.ac.uk/registry/academichandbook/Documents/AH2_08_01.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cardiffmet.ac.uk/about/policyhub/Pages/default.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cardiffmetsu.co.uk/support/" TargetMode="External"/><Relationship Id="rId10" Type="http://schemas.openxmlformats.org/officeDocument/2006/relationships/endnotes" Target="endnotes.xml"/><Relationship Id="rId19" Type="http://schemas.openxmlformats.org/officeDocument/2006/relationships/hyperlink" Target="https://togetherall.com/en-gb/"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Experience>
    <Status xmlns="e7b987f4-ad7d-4528-a212-7b36ea5e60ca">Visible</Status>
    <Staff_x0020_Role xmlns="9d855aa1-ade5-44df-8f9d-2ef7355c9836">
      <Value>Programme Director</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191930-9C7B-4A92-8A31-7AA9B3610FEE}">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2.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3.xml><?xml version="1.0" encoding="utf-8"?>
<ds:datastoreItem xmlns:ds="http://schemas.openxmlformats.org/officeDocument/2006/customXml" ds:itemID="{9E4B045C-6A56-4888-AF2B-CB3093234F47}">
  <ds:schemaRefs>
    <ds:schemaRef ds:uri="http://schemas.microsoft.com/sharepoint/v3/contenttype/forms"/>
  </ds:schemaRefs>
</ds:datastoreItem>
</file>

<file path=customXml/itemProps4.xml><?xml version="1.0" encoding="utf-8"?>
<ds:datastoreItem xmlns:ds="http://schemas.openxmlformats.org/officeDocument/2006/customXml" ds:itemID="{03ED7034-8729-4B46-B651-40ECE48C1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5</TotalTime>
  <Pages>8</Pages>
  <Words>1972</Words>
  <Characters>11241</Characters>
  <Application>Microsoft Office Word</Application>
  <DocSecurity>0</DocSecurity>
  <Lines>93</Lines>
  <Paragraphs>26</Paragraphs>
  <ScaleCrop>false</ScaleCrop>
  <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2</cp:revision>
  <dcterms:created xsi:type="dcterms:W3CDTF">2025-09-03T14:16:00Z</dcterms:created>
  <dcterms:modified xsi:type="dcterms:W3CDTF">2025-09-03T14:16:00Z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