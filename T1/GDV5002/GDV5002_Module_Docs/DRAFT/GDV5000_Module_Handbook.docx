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77777777" w:rsidR="00F56A33" w:rsidRPr="00875A43" w:rsidRDefault="00F56A33" w:rsidP="6DF88597">
      <w:pPr>
        <w:pStyle w:val="Title"/>
        <w:ind w:firstLine="284"/>
        <w:rPr>
          <w:color w:val="FFFFFF" w:themeColor="background1"/>
        </w:rPr>
      </w:pPr>
      <w:r w:rsidRPr="6DF88597">
        <w:rPr>
          <w:color w:val="auto"/>
        </w:rPr>
        <w:t xml:space="preserve">School of </w:t>
      </w:r>
      <w:r w:rsidR="00D62BF1" w:rsidRPr="6DF88597">
        <w:rPr>
          <w:color w:val="auto"/>
        </w:rPr>
        <w:t>xx</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F3C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CE1BCA" w:rsidRPr="00775C58" w14:paraId="518AD8AE" w14:textId="77777777" w:rsidTr="6DF88597">
        <w:trPr>
          <w:tblCellSpacing w:w="56" w:type="dxa"/>
        </w:trPr>
        <w:tc>
          <w:tcPr>
            <w:tcW w:w="2382" w:type="dxa"/>
            <w:shd w:val="clear" w:color="auto" w:fill="D9E2F3" w:themeFill="accent1" w:themeFillTint="33"/>
          </w:tcPr>
          <w:p w14:paraId="64053972" w14:textId="7B689043" w:rsidR="00CE1BCA" w:rsidRPr="00775C58" w:rsidRDefault="00CE1BCA" w:rsidP="00CE1BCA">
            <w:pPr>
              <w:ind w:left="284" w:hanging="220"/>
            </w:pPr>
            <w:r>
              <w:rPr>
                <w:color w:val="133350"/>
              </w:rPr>
              <w:t>GDV5002</w:t>
            </w:r>
          </w:p>
        </w:tc>
        <w:tc>
          <w:tcPr>
            <w:tcW w:w="7818" w:type="dxa"/>
            <w:shd w:val="clear" w:color="auto" w:fill="D9E2F3" w:themeFill="accent1" w:themeFillTint="33"/>
          </w:tcPr>
          <w:p w14:paraId="3779AA66" w14:textId="0ED7E550" w:rsidR="00CE1BCA" w:rsidRPr="00574FBB" w:rsidRDefault="00CE1BCA" w:rsidP="00CE1BCA">
            <w:pPr>
              <w:ind w:left="64"/>
              <w:rPr>
                <w:color w:val="000000" w:themeColor="text1"/>
              </w:rPr>
            </w:pPr>
            <w:r>
              <w:t>Level Design and Game Asset Creation</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FA5C97"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CE1BCA">
          <w:t>4</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7C951EFA" w:rsidR="0090240E" w:rsidRPr="00775C58" w:rsidRDefault="00CE1BCA" w:rsidP="6DF88597">
            <w:pPr>
              <w:rPr>
                <w:noProof/>
              </w:rPr>
            </w:pPr>
            <w:r>
              <w:t>In this module we will be investigating the ideas, industry practices, and best practice</w:t>
            </w:r>
            <w:r>
              <w:t>,</w:t>
            </w:r>
            <w:r>
              <w:t xml:space="preserve"> involved in creating 3D assets with textures and animation, to create vehicles, characters, props, landscapes, buildings or whatever the needs of our project</w:t>
            </w:r>
            <w:r>
              <w:t>. U</w:t>
            </w:r>
            <w:r>
              <w:t>sing industry standard software</w:t>
            </w:r>
            <w:r>
              <w:t>,</w:t>
            </w:r>
            <w:r>
              <w:t xml:space="preserve"> </w:t>
            </w:r>
            <w:r>
              <w:t>w</w:t>
            </w:r>
            <w:r>
              <w:t xml:space="preserve">e’ll </w:t>
            </w:r>
            <w:r>
              <w:t>work towards creating a White/Grey-box level in a chosen Game Engine in which we can showcase our assets.</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CE1BCA"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2C1BE94A" w14:textId="77777777" w:rsidR="00CE1BCA" w:rsidRDefault="00CE1BCA" w:rsidP="00CE1BCA">
            <w:pPr>
              <w:spacing w:line="276" w:lineRule="auto"/>
              <w:rPr>
                <w:rFonts w:ascii="Arial" w:hAnsi="Arial" w:cs="Arial"/>
              </w:rPr>
            </w:pPr>
            <w:r>
              <w:rPr>
                <w:rFonts w:ascii="Arial" w:hAnsi="Arial" w:cs="Arial"/>
              </w:rPr>
              <w:t xml:space="preserve">The module is designed to give students experience of how other stakeholders see the game development process through the design and development of in-game assets. </w:t>
            </w:r>
          </w:p>
          <w:p w14:paraId="48FEF800" w14:textId="02222984" w:rsidR="00CE1BCA" w:rsidRPr="00E824F6" w:rsidRDefault="00CE1BCA" w:rsidP="00CE1BCA">
            <w:pPr>
              <w:rPr>
                <w:noProof/>
              </w:rPr>
            </w:pPr>
            <w:r>
              <w:rPr>
                <w:rFonts w:ascii="Arial" w:hAnsi="Arial" w:cs="Arial"/>
              </w:rPr>
              <w:t>The module aims to introduce the production pipeline used to create and encode in-game assets.  It also aims to give students experience of different approaches to level design and the use tools to create assets such as game levels</w:t>
            </w:r>
            <w:r>
              <w:rPr>
                <w:rFonts w:ascii="Arial" w:hAnsi="Arial" w:cs="Arial"/>
              </w:rPr>
              <w:t xml:space="preserve"> and textured </w:t>
            </w:r>
            <w:r>
              <w:rPr>
                <w:rFonts w:ascii="Arial" w:hAnsi="Arial" w:cs="Arial"/>
              </w:rPr>
              <w:t>3D models which they can then incorporate into a game project.</w:t>
            </w:r>
            <w:r>
              <w:fldChar w:fldCharType="begin">
                <w:ffData>
                  <w:name w:val="Text7"/>
                  <w:enabled/>
                  <w:calcOnExit w:val="0"/>
                  <w:textInput/>
                </w:ffData>
              </w:fldChar>
            </w:r>
            <w:bookmarkStart w:id="3" w:name="Text7"/>
            <w:r>
              <w:instrText xml:space="preserve"> FORMTEXT </w:instrText>
            </w:r>
            <w:r>
              <w:fldChar w:fldCharType="separate"/>
            </w:r>
            <w:r>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7A8F8BB7" w14:textId="77777777" w:rsidR="00CE1BCA" w:rsidRDefault="00CE1BCA" w:rsidP="00CE1BCA">
            <w:pPr>
              <w:numPr>
                <w:ilvl w:val="0"/>
                <w:numId w:val="6"/>
              </w:numPr>
              <w:spacing w:line="276" w:lineRule="auto"/>
              <w:rPr>
                <w:rFonts w:ascii="Arial" w:hAnsi="Arial" w:cs="Arial"/>
                <w:snapToGrid w:val="0"/>
              </w:rPr>
            </w:pPr>
            <w:r>
              <w:rPr>
                <w:rFonts w:ascii="Arial" w:hAnsi="Arial" w:cs="Arial"/>
                <w:snapToGrid w:val="0"/>
              </w:rPr>
              <w:t>Apply approaches to level design for different game scenarios by designing and modelling levels using industry-standard tools.</w:t>
            </w:r>
          </w:p>
          <w:p w14:paraId="6FEFF366" w14:textId="77777777" w:rsidR="00CE1BCA" w:rsidRDefault="00CE1BCA" w:rsidP="00CE1BCA">
            <w:pPr>
              <w:numPr>
                <w:ilvl w:val="0"/>
                <w:numId w:val="6"/>
              </w:numPr>
              <w:spacing w:line="276" w:lineRule="auto"/>
              <w:rPr>
                <w:rFonts w:ascii="Arial" w:hAnsi="Arial" w:cs="Arial"/>
                <w:snapToGrid w:val="0"/>
              </w:rPr>
            </w:pPr>
            <w:r>
              <w:rPr>
                <w:rFonts w:ascii="Arial" w:hAnsi="Arial" w:cs="Arial"/>
                <w:snapToGrid w:val="0"/>
              </w:rPr>
              <w:t>Demonstrate the ability to create and play-back in-game audio by creating, importing and replaying audio content in a game environment using industry-standard tools and APIs.</w:t>
            </w:r>
          </w:p>
          <w:p w14:paraId="284FEE8C" w14:textId="63597D13" w:rsidR="00574FBB" w:rsidRPr="00775C58" w:rsidRDefault="00CE1BCA" w:rsidP="00CE1BCA">
            <w:pPr>
              <w:pStyle w:val="ListParagraph"/>
              <w:numPr>
                <w:ilvl w:val="0"/>
                <w:numId w:val="6"/>
              </w:numPr>
              <w:rPr>
                <w:noProof/>
              </w:rPr>
            </w:pPr>
            <w:r>
              <w:rPr>
                <w:rFonts w:ascii="Arial" w:hAnsi="Arial" w:cs="Arial"/>
                <w:snapToGrid w:val="0"/>
              </w:rPr>
              <w:t>Demonstrate the ability to create and render graphical content by modelling, rendering and animating 2D and 3D objects using industry-standard tools and APIs.</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lastRenderedPageBreak/>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4426E3D" w:rsidR="00CE547C" w:rsidRPr="004C55D4" w:rsidRDefault="00CE1BCA" w:rsidP="00421922">
            <w:pPr>
              <w:pStyle w:val="Body"/>
              <w:jc w:val="center"/>
              <w:rPr>
                <w:color w:val="auto"/>
              </w:rPr>
            </w:pPr>
            <w:r>
              <w:rPr>
                <w:color w:val="auto"/>
              </w:rPr>
              <w:t>Studio</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41E553E0" w:rsidR="00CE547C" w:rsidRPr="004C55D4" w:rsidRDefault="00CE1BCA" w:rsidP="00421922">
            <w:pPr>
              <w:pStyle w:val="Body"/>
              <w:jc w:val="center"/>
              <w:rPr>
                <w:color w:val="auto"/>
              </w:rPr>
            </w:pPr>
            <w:r>
              <w:rPr>
                <w:rFonts w:ascii="Helvetica Neue" w:hAnsi="Helvetica Neue"/>
                <w:b/>
                <w:bCs/>
                <w:color w:val="auto"/>
                <w:sz w:val="20"/>
                <w:szCs w:val="20"/>
                <w14:textOutline w14:w="12700" w14:cap="flat" w14:cmpd="sng" w14:algn="ctr">
                  <w14:noFill/>
                  <w14:prstDash w14:val="solid"/>
                  <w14:miter w14:lim="400000"/>
                </w14:textOutline>
              </w:rPr>
              <w:t>Workshop</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358C842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 xml:space="preserve">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CE1BCA"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179EBAB7" w14:textId="786C8F55" w:rsidR="00CE1BCA" w:rsidRPr="00775C58" w:rsidRDefault="00CE1BCA" w:rsidP="00CE1BCA">
            <w:r w:rsidRPr="0040101B">
              <w:rPr>
                <w:color w:val="133350"/>
              </w:rPr>
              <w:t>The module will consist of a mix of theory and practical work.  The studios are designed to introduce the theory and allow for breakout sessions for research and discussion on different topics.  Workshops are smaller groups where specific exercises are undertaken and formative feedback given on these (perhaps for weekly exercises, or exercises spanning multiple sessions).  The student is expected to work independently also, testing ideas, and researching new ideas for feedback in workshops.</w:t>
            </w:r>
          </w:p>
        </w:tc>
      </w:tr>
    </w:tbl>
    <w:p w14:paraId="64026F21" w14:textId="77777777" w:rsidR="00E824F6" w:rsidRDefault="00E824F6" w:rsidP="6DF88597">
      <w:pPr>
        <w:pStyle w:val="Heading1"/>
        <w:spacing w:line="240" w:lineRule="auto"/>
        <w:ind w:firstLine="0"/>
        <w:rPr>
          <w:color w:val="auto"/>
        </w:rPr>
      </w:pPr>
      <w:bookmarkStart w:id="6" w:name="_Toc1229581412"/>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492"/>
        <w:gridCol w:w="1446"/>
        <w:gridCol w:w="1521"/>
        <w:gridCol w:w="1561"/>
        <w:gridCol w:w="1423"/>
        <w:gridCol w:w="3020"/>
      </w:tblGrid>
      <w:tr w:rsidR="00CE1BCA" w:rsidRPr="004C55D4" w14:paraId="364601AE" w14:textId="77777777" w:rsidTr="00CE1BCA">
        <w:trPr>
          <w:trHeight w:val="730"/>
          <w:tblHeader/>
        </w:trPr>
        <w:tc>
          <w:tcPr>
            <w:tcW w:w="713"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69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72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746"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68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43"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CE1BCA" w14:paraId="29059FF2" w14:textId="77777777" w:rsidTr="00CE1BCA">
        <w:tblPrEx>
          <w:shd w:val="clear" w:color="auto" w:fill="CADFFF"/>
        </w:tblPrEx>
        <w:trPr>
          <w:trHeight w:val="740"/>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36BB306D" w14:textId="77777777" w:rsidR="00CE1BCA" w:rsidRPr="004C55D4" w:rsidRDefault="00CE1BCA" w:rsidP="00CE1BCA">
            <w:pPr>
              <w:pStyle w:val="TableStyle1A"/>
              <w:jc w:val="center"/>
              <w:rPr>
                <w:color w:val="auto"/>
              </w:rPr>
            </w:pPr>
            <w:r w:rsidRPr="004C55D4">
              <w:rPr>
                <w:color w:val="auto"/>
              </w:rPr>
              <w:t>Week 28</w:t>
            </w:r>
          </w:p>
          <w:p w14:paraId="463D92A0" w14:textId="00135806" w:rsidR="00CE1BCA" w:rsidRPr="004C55D4" w:rsidRDefault="00CE1BCA" w:rsidP="00CE1BCA">
            <w:pPr>
              <w:pStyle w:val="TableStyle1A"/>
              <w:jc w:val="center"/>
              <w:rPr>
                <w:color w:val="auto"/>
              </w:rPr>
            </w:pPr>
            <w:r w:rsidRPr="004C55D4">
              <w:rPr>
                <w:color w:val="auto"/>
              </w:rPr>
              <w:t xml:space="preserve">W/C </w:t>
            </w:r>
            <w:r>
              <w:rPr>
                <w:color w:val="auto"/>
              </w:rPr>
              <w:t>29/09/25</w:t>
            </w:r>
          </w:p>
        </w:tc>
        <w:tc>
          <w:tcPr>
            <w:tcW w:w="691"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CE1BCA" w:rsidRDefault="00CE1BCA" w:rsidP="00CE1BCA">
            <w:pPr>
              <w:pStyle w:val="TableStyle2A"/>
              <w:rPr>
                <w:color w:val="auto"/>
              </w:rPr>
            </w:pPr>
            <w:r>
              <w:rPr>
                <w:color w:val="auto"/>
              </w:rPr>
              <w:t>N/A</w:t>
            </w:r>
          </w:p>
        </w:tc>
        <w:tc>
          <w:tcPr>
            <w:tcW w:w="72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2ADDC129" w:rsidR="00CE1BCA" w:rsidRDefault="00CE1BCA" w:rsidP="00CE1BCA">
            <w:pPr>
              <w:pStyle w:val="TableStyle2A"/>
              <w:rPr>
                <w:color w:val="auto"/>
              </w:rPr>
            </w:pPr>
            <w:r>
              <w:rPr>
                <w:rFonts w:asciiTheme="minorHAnsi" w:hAnsiTheme="minorHAnsi" w:cstheme="minorHAnsi"/>
              </w:rPr>
              <w:t>Introduction to 3D creation concepts and 3D Studio Max</w:t>
            </w:r>
          </w:p>
        </w:tc>
        <w:tc>
          <w:tcPr>
            <w:tcW w:w="746"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58BADCB1" w:rsidR="00CE1BCA" w:rsidRDefault="00CE1BCA" w:rsidP="00CE1BCA">
            <w:pPr>
              <w:pStyle w:val="TableStyle2A"/>
              <w:rPr>
                <w:color w:val="auto"/>
              </w:rPr>
            </w:pPr>
            <w:r>
              <w:rPr>
                <w:rFonts w:asciiTheme="minorHAnsi" w:hAnsiTheme="minorHAnsi" w:cstheme="minorHAnsi"/>
                <w:color w:val="auto"/>
                <w:u w:color="EE220C"/>
              </w:rPr>
              <w:t>3Ds Max</w:t>
            </w:r>
            <w:r>
              <w:rPr>
                <w:rFonts w:asciiTheme="minorHAnsi" w:hAnsiTheme="minorHAnsi" w:cstheme="minorHAnsi"/>
                <w:color w:val="auto"/>
                <w:u w:color="EE220C"/>
              </w:rPr>
              <w:t xml:space="preserve"> - </w:t>
            </w:r>
            <w:r>
              <w:rPr>
                <w:rFonts w:asciiTheme="minorHAnsi" w:hAnsiTheme="minorHAnsi" w:cstheme="minorHAnsi"/>
                <w:color w:val="auto"/>
                <w:u w:color="EE220C"/>
              </w:rPr>
              <w:t>practice with modelling.</w:t>
            </w:r>
          </w:p>
        </w:tc>
        <w:tc>
          <w:tcPr>
            <w:tcW w:w="68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752FE90" w14:textId="0F17AD3F"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785069B7" w:rsidR="00CE1BCA" w:rsidRDefault="00CE1BCA" w:rsidP="00CE1BCA">
            <w:pPr>
              <w:pStyle w:val="TableStyle2A"/>
              <w:rPr>
                <w:color w:val="auto"/>
              </w:rPr>
            </w:pPr>
            <w:r>
              <w:rPr>
                <w:rFonts w:asciiTheme="minorHAnsi" w:hAnsiTheme="minorHAnsi" w:cstheme="minorHAnsi"/>
              </w:rPr>
              <w:t>Video resources on Moodle</w:t>
            </w:r>
          </w:p>
        </w:tc>
      </w:tr>
      <w:tr w:rsidR="00CE1BCA" w14:paraId="786066D7" w14:textId="77777777" w:rsidTr="00CE1BCA">
        <w:tblPrEx>
          <w:shd w:val="clear" w:color="auto" w:fill="CADFFF"/>
        </w:tblPrEx>
        <w:trPr>
          <w:trHeight w:val="966"/>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57D5E1CD" w14:textId="77777777" w:rsidR="00CE1BCA" w:rsidRPr="004C55D4" w:rsidRDefault="00CE1BCA" w:rsidP="00CE1BCA">
            <w:pPr>
              <w:pStyle w:val="TableStyle1A"/>
              <w:jc w:val="center"/>
              <w:rPr>
                <w:color w:val="auto"/>
              </w:rPr>
            </w:pPr>
            <w:r w:rsidRPr="004C55D4">
              <w:rPr>
                <w:color w:val="auto"/>
              </w:rPr>
              <w:t>Week 29</w:t>
            </w:r>
          </w:p>
          <w:p w14:paraId="43445BFA" w14:textId="0C8D47E7" w:rsidR="00CE1BCA" w:rsidRPr="00F97EB7" w:rsidRDefault="00CE1BCA" w:rsidP="00CE1BCA">
            <w:pPr>
              <w:pStyle w:val="TableStyle1A"/>
              <w:jc w:val="center"/>
              <w:rPr>
                <w:color w:val="auto"/>
              </w:rPr>
            </w:pPr>
            <w:r w:rsidRPr="004C55D4">
              <w:rPr>
                <w:color w:val="auto"/>
              </w:rPr>
              <w:t xml:space="preserve">WC </w:t>
            </w:r>
            <w:r>
              <w:rPr>
                <w:color w:val="auto"/>
              </w:rPr>
              <w:t>06/10/25</w:t>
            </w:r>
          </w:p>
        </w:tc>
        <w:tc>
          <w:tcPr>
            <w:tcW w:w="691"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CE1BCA" w:rsidRPr="001A3B85"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41D836FB" w:rsidR="00CE1BCA" w:rsidRPr="001A3B85" w:rsidRDefault="00CE1BCA" w:rsidP="00CE1BCA">
            <w:pPr>
              <w:pStyle w:val="TableStyle2A"/>
              <w:rPr>
                <w:rFonts w:asciiTheme="minorHAnsi" w:hAnsiTheme="minorHAnsi" w:cstheme="minorHAnsi"/>
                <w:color w:val="auto"/>
                <w:u w:color="929292"/>
              </w:rPr>
            </w:pPr>
            <w:r>
              <w:rPr>
                <w:rFonts w:asciiTheme="minorHAnsi" w:hAnsiTheme="minorHAnsi" w:cstheme="minorHAnsi"/>
              </w:rPr>
              <w:t>Looking at everyday objects as 3D models.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30A1C0F1" w:rsidR="00CE1BCA" w:rsidRDefault="00CE1BCA" w:rsidP="00CE1BCA">
            <w:pPr>
              <w:pStyle w:val="TableStyle2A"/>
              <w:rPr>
                <w:color w:val="auto"/>
              </w:rPr>
            </w:pPr>
            <w:r>
              <w:rPr>
                <w:rFonts w:asciiTheme="minorHAnsi" w:hAnsiTheme="minorHAnsi" w:cstheme="minorHAnsi"/>
              </w:rPr>
              <w:t>3D model three basic objects (chair, lamp, cup)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BA4D41" w14:textId="6E8DC6D9"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32524541" w:rsidR="00CE1BCA" w:rsidRDefault="00CE1BCA" w:rsidP="00CE1BCA">
            <w:pPr>
              <w:pStyle w:val="TableStyle2A"/>
              <w:rPr>
                <w:color w:val="auto"/>
              </w:rPr>
            </w:pPr>
            <w:r>
              <w:rPr>
                <w:rFonts w:asciiTheme="minorHAnsi" w:hAnsiTheme="minorHAnsi" w:cstheme="minorHAnsi"/>
              </w:rPr>
              <w:t>Video resources on Moodle</w:t>
            </w:r>
          </w:p>
        </w:tc>
      </w:tr>
      <w:tr w:rsidR="00CE1BCA" w14:paraId="25E28620" w14:textId="77777777" w:rsidTr="00CE1BCA">
        <w:tblPrEx>
          <w:shd w:val="clear" w:color="auto" w:fill="CADFFF"/>
        </w:tblPrEx>
        <w:trPr>
          <w:trHeight w:val="1012"/>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556439D" w14:textId="77777777" w:rsidR="00CE1BCA" w:rsidRPr="004C55D4" w:rsidRDefault="00CE1BCA" w:rsidP="00CE1BCA">
            <w:pPr>
              <w:pStyle w:val="TableStyle1A"/>
              <w:jc w:val="center"/>
              <w:rPr>
                <w:color w:val="auto"/>
              </w:rPr>
            </w:pPr>
            <w:r w:rsidRPr="004C55D4">
              <w:rPr>
                <w:color w:val="auto"/>
              </w:rPr>
              <w:t>Week 30</w:t>
            </w:r>
          </w:p>
          <w:p w14:paraId="796C9B19" w14:textId="08EF9365" w:rsidR="00CE1BCA" w:rsidRPr="004C55D4" w:rsidRDefault="00CE1BCA" w:rsidP="00CE1BCA">
            <w:pPr>
              <w:pStyle w:val="TableStyle1A"/>
              <w:jc w:val="center"/>
              <w:rPr>
                <w:color w:val="auto"/>
              </w:rPr>
            </w:pPr>
            <w:r w:rsidRPr="004C55D4">
              <w:rPr>
                <w:color w:val="auto"/>
              </w:rPr>
              <w:t xml:space="preserve">W/C </w:t>
            </w:r>
            <w:r>
              <w:rPr>
                <w:color w:val="auto"/>
              </w:rPr>
              <w:t>13/10/25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CE1BCA" w:rsidRDefault="00CE1BCA" w:rsidP="00CE1BCA">
            <w:pPr>
              <w:pStyle w:val="TableStyle2A"/>
              <w:rPr>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67275E3" w14:textId="468990E9" w:rsidR="00CE1BCA" w:rsidRDefault="00CE1BCA" w:rsidP="00CE1BCA">
            <w:pPr>
              <w:pStyle w:val="TableStyle2A"/>
              <w:rPr>
                <w:color w:val="auto"/>
              </w:rPr>
            </w:pPr>
            <w:r>
              <w:rPr>
                <w:rFonts w:asciiTheme="minorHAnsi" w:hAnsiTheme="minorHAnsi" w:cstheme="minorHAnsi"/>
              </w:rPr>
              <w:t xml:space="preserve">UV </w:t>
            </w:r>
            <w:r w:rsidR="001D69DA">
              <w:rPr>
                <w:rFonts w:asciiTheme="minorHAnsi" w:hAnsiTheme="minorHAnsi" w:cstheme="minorHAnsi"/>
              </w:rPr>
              <w:t>U</w:t>
            </w:r>
            <w:r>
              <w:rPr>
                <w:rFonts w:asciiTheme="minorHAnsi" w:hAnsiTheme="minorHAnsi" w:cstheme="minorHAnsi"/>
              </w:rPr>
              <w:t>nwrapping in 3Ds Max</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23382BE5" w:rsidR="00CE1BCA" w:rsidRDefault="00CE1BCA" w:rsidP="00CE1BCA">
            <w:pPr>
              <w:pStyle w:val="TableStyle2A"/>
              <w:rPr>
                <w:color w:val="auto"/>
              </w:rPr>
            </w:pPr>
            <w:r>
              <w:rPr>
                <w:rFonts w:asciiTheme="minorHAnsi" w:hAnsiTheme="minorHAnsi" w:cstheme="minorHAnsi"/>
              </w:rPr>
              <w:t xml:space="preserve">Practice using the UV Wrap modifiers. </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7EF3B6" w14:textId="78A01375"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7D27FA36" w:rsidR="00CE1BCA" w:rsidRPr="004C55D4" w:rsidRDefault="00CE1BCA" w:rsidP="00CE1BCA">
            <w:pPr>
              <w:pStyle w:val="NoSpacing"/>
              <w:rPr>
                <w:sz w:val="20"/>
                <w:szCs w:val="20"/>
              </w:rPr>
            </w:pPr>
            <w:r>
              <w:t>Video resources on Moodle</w:t>
            </w:r>
            <w:r>
              <w:t>, worksheets.</w:t>
            </w:r>
          </w:p>
        </w:tc>
      </w:tr>
      <w:tr w:rsidR="00CE1BCA" w14:paraId="66AAE07A" w14:textId="77777777" w:rsidTr="00CE1BCA">
        <w:tblPrEx>
          <w:shd w:val="clear" w:color="auto" w:fill="CADFFF"/>
        </w:tblPrEx>
        <w:trPr>
          <w:trHeight w:val="1446"/>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E40363D" w14:textId="77777777" w:rsidR="00CE1BCA" w:rsidRPr="004C55D4" w:rsidRDefault="00CE1BCA" w:rsidP="00CE1BCA">
            <w:pPr>
              <w:pStyle w:val="TableStyle1A"/>
              <w:jc w:val="center"/>
              <w:rPr>
                <w:color w:val="auto"/>
              </w:rPr>
            </w:pPr>
            <w:r w:rsidRPr="004C55D4">
              <w:rPr>
                <w:color w:val="auto"/>
              </w:rPr>
              <w:lastRenderedPageBreak/>
              <w:t>Week 31</w:t>
            </w:r>
          </w:p>
          <w:p w14:paraId="006DC058" w14:textId="5CC8F1BA" w:rsidR="00CE1BCA" w:rsidRPr="004C55D4" w:rsidRDefault="00CE1BCA" w:rsidP="00CE1BCA">
            <w:pPr>
              <w:pStyle w:val="TableStyle1A"/>
              <w:jc w:val="center"/>
              <w:rPr>
                <w:color w:val="auto"/>
              </w:rPr>
            </w:pPr>
            <w:r w:rsidRPr="004C55D4">
              <w:rPr>
                <w:color w:val="auto"/>
              </w:rPr>
              <w:t xml:space="preserve">W/C </w:t>
            </w:r>
            <w:r>
              <w:rPr>
                <w:color w:val="auto"/>
              </w:rPr>
              <w:t>20/10/25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6F2C0A1F" w:rsidR="00CE1BCA" w:rsidRPr="00CE1BCA"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5285BC95" w:rsidR="00CE1BCA" w:rsidRPr="00CE1BCA" w:rsidRDefault="00CE1BCA" w:rsidP="00CE1BCA">
            <w:pPr>
              <w:pStyle w:val="TableStyle2A"/>
              <w:rPr>
                <w:rFonts w:asciiTheme="minorHAnsi" w:hAnsiTheme="minorHAnsi" w:cstheme="minorHAnsi"/>
                <w:color w:val="auto"/>
              </w:rPr>
            </w:pPr>
            <w:r w:rsidRPr="00CE1BCA">
              <w:rPr>
                <w:rFonts w:asciiTheme="minorHAnsi" w:hAnsiTheme="minorHAnsi" w:cstheme="minorHAnsi"/>
              </w:rPr>
              <w:t>Textures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6533994B" w:rsidR="00CE1BCA" w:rsidRPr="00C64DC9" w:rsidRDefault="00CE1BCA" w:rsidP="00CE1BCA">
            <w:pPr>
              <w:pStyle w:val="TableStyle2A"/>
              <w:rPr>
                <w:rFonts w:asciiTheme="minorHAnsi" w:hAnsiTheme="minorHAnsi" w:cstheme="minorHAnsi"/>
                <w:color w:val="auto"/>
              </w:rPr>
            </w:pPr>
            <w:r w:rsidRPr="00CE1BCA">
              <w:rPr>
                <w:rFonts w:asciiTheme="minorHAnsi" w:hAnsiTheme="minorHAnsi" w:cstheme="minorHAnsi"/>
              </w:rPr>
              <w:t>Creating/finding textures to UV Map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36F83D35" w:rsidR="00CE1BCA" w:rsidRPr="00C64DC9" w:rsidRDefault="00CE1BCA" w:rsidP="00CE1BCA">
            <w:pPr>
              <w:pStyle w:val="TableStyle2A"/>
              <w:rPr>
                <w:rFonts w:asciiTheme="minorHAnsi" w:hAnsiTheme="minorHAnsi" w:cstheme="minorHAnsi"/>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43337EB7" w:rsidR="00CE1BCA" w:rsidRPr="004C55D4" w:rsidRDefault="00CE1BCA" w:rsidP="00CE1BCA">
            <w:pPr>
              <w:pStyle w:val="NoSpacing"/>
              <w:rPr>
                <w:sz w:val="20"/>
                <w:szCs w:val="20"/>
              </w:rPr>
            </w:pPr>
            <w:r>
              <w:t>Video resources on Moodle, worksheets.</w:t>
            </w:r>
          </w:p>
        </w:tc>
      </w:tr>
      <w:tr w:rsidR="00F33ABA" w14:paraId="578E01B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3342739B" w14:textId="04CBFCDB" w:rsidR="00F33ABA" w:rsidRPr="004C55D4" w:rsidRDefault="00F33ABA" w:rsidP="00F33ABA">
            <w:pPr>
              <w:pStyle w:val="TableStyle1A"/>
              <w:jc w:val="center"/>
              <w:rPr>
                <w:color w:val="auto"/>
              </w:rPr>
            </w:pPr>
            <w:r w:rsidRPr="004C55D4">
              <w:rPr>
                <w:color w:val="auto"/>
              </w:rPr>
              <w:t>Week 3</w:t>
            </w:r>
            <w:r>
              <w:rPr>
                <w:color w:val="auto"/>
              </w:rPr>
              <w:t>2</w:t>
            </w:r>
          </w:p>
          <w:p w14:paraId="44729EDB" w14:textId="1DC0F57D" w:rsidR="00F33ABA" w:rsidRPr="004C55D4" w:rsidRDefault="00F33ABA" w:rsidP="00F33ABA">
            <w:pPr>
              <w:pStyle w:val="TableStyle1A"/>
              <w:jc w:val="center"/>
              <w:rPr>
                <w:color w:val="auto"/>
              </w:rPr>
            </w:pPr>
            <w:r w:rsidRPr="004C55D4">
              <w:rPr>
                <w:color w:val="auto"/>
              </w:rPr>
              <w:t xml:space="preserve">W/C </w:t>
            </w:r>
            <w:r>
              <w:rPr>
                <w:color w:val="auto"/>
              </w:rPr>
              <w:t>2</w:t>
            </w:r>
            <w:r>
              <w:rPr>
                <w:color w:val="auto"/>
              </w:rPr>
              <w:t>7</w:t>
            </w:r>
            <w:r>
              <w:rPr>
                <w:color w:val="auto"/>
              </w:rPr>
              <w:t>/10/25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7D31575B" w:rsidR="00F33ABA" w:rsidRDefault="00F33ABA" w:rsidP="00F33ABA">
            <w:r>
              <w:rPr>
                <w:sz w:val="20"/>
                <w:szCs w:val="20"/>
              </w:rPr>
              <w:t>Modelling for video games – techniques and considerations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67E5E932" w:rsidR="00F33ABA" w:rsidRDefault="00F33ABA" w:rsidP="00F33ABA">
            <w:r>
              <w:rPr>
                <w:sz w:val="20"/>
                <w:szCs w:val="20"/>
              </w:rPr>
              <w:t>Create a low and High Poly model.</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714780" w14:textId="310C94D1"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506A0A3D" w:rsidR="00F33ABA" w:rsidRDefault="00F33ABA" w:rsidP="00F33ABA">
            <w:r>
              <w:t>Video resources on Moodle, worksheets.</w:t>
            </w:r>
          </w:p>
        </w:tc>
      </w:tr>
      <w:tr w:rsidR="00F33ABA" w14:paraId="1062CCA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FE02AAF" w14:textId="0B2CF038" w:rsidR="00F33ABA" w:rsidRDefault="00F33ABA" w:rsidP="00F33ABA">
            <w:pPr>
              <w:pStyle w:val="TableStyle1A"/>
              <w:jc w:val="center"/>
              <w:rPr>
                <w:color w:val="auto"/>
              </w:rPr>
            </w:pPr>
            <w:r w:rsidRPr="004C55D4">
              <w:rPr>
                <w:color w:val="auto"/>
              </w:rPr>
              <w:t>Week 3</w:t>
            </w:r>
            <w:r>
              <w:rPr>
                <w:color w:val="auto"/>
              </w:rPr>
              <w:t>3</w:t>
            </w:r>
          </w:p>
          <w:p w14:paraId="7DE433BF" w14:textId="01F038F2" w:rsidR="00F33ABA" w:rsidRPr="003E7604" w:rsidRDefault="00F33ABA" w:rsidP="00F33ABA">
            <w:pPr>
              <w:pStyle w:val="TableStyle1A"/>
              <w:jc w:val="center"/>
              <w:rPr>
                <w:color w:val="auto"/>
              </w:rPr>
            </w:pPr>
            <w:r>
              <w:rPr>
                <w:color w:val="auto"/>
              </w:rPr>
              <w:t>W/C 03/11/25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31307294" w:rsidR="00F33ABA" w:rsidRDefault="00F33ABA" w:rsidP="00F33ABA">
            <w:r w:rsidRPr="006B6AAA">
              <w:rPr>
                <w:sz w:val="20"/>
                <w:szCs w:val="20"/>
              </w:rPr>
              <w:t>Animation and Skinning</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5AAD1DB2" w:rsidR="00F33ABA" w:rsidRDefault="00F33ABA" w:rsidP="00F33ABA">
            <w:r w:rsidRPr="006B6AAA">
              <w:rPr>
                <w:sz w:val="20"/>
                <w:szCs w:val="20"/>
              </w:rPr>
              <w:t>Experiment with rigging and creating animations</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5601A" w14:textId="06420AA8"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7CC580CD" w:rsidR="00F33ABA" w:rsidRDefault="00F33ABA" w:rsidP="00F33ABA">
            <w:r>
              <w:t>Video resources on Moodle, worksheets.</w:t>
            </w:r>
          </w:p>
        </w:tc>
      </w:tr>
      <w:tr w:rsidR="00F33ABA" w14:paraId="7B0D34C8"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C6DDC2C" w14:textId="15B84079" w:rsidR="00F33ABA" w:rsidRDefault="00F33ABA" w:rsidP="00F33ABA">
            <w:pPr>
              <w:pStyle w:val="TableStyle1A"/>
              <w:jc w:val="center"/>
              <w:rPr>
                <w:color w:val="auto"/>
              </w:rPr>
            </w:pPr>
            <w:r w:rsidRPr="004C55D4">
              <w:rPr>
                <w:color w:val="auto"/>
              </w:rPr>
              <w:t>Week 3</w:t>
            </w:r>
            <w:r>
              <w:rPr>
                <w:color w:val="auto"/>
              </w:rPr>
              <w:t>4</w:t>
            </w:r>
          </w:p>
          <w:p w14:paraId="5D467DB6" w14:textId="02BE1A3E" w:rsidR="00F33ABA" w:rsidRPr="004C55D4" w:rsidRDefault="00F33ABA" w:rsidP="00F33ABA">
            <w:pPr>
              <w:pStyle w:val="TableStyle1A"/>
              <w:jc w:val="center"/>
              <w:rPr>
                <w:color w:val="auto"/>
              </w:rPr>
            </w:pPr>
            <w:r>
              <w:rPr>
                <w:color w:val="auto"/>
              </w:rPr>
              <w:t xml:space="preserve">W/C </w:t>
            </w:r>
            <w:r>
              <w:rPr>
                <w:color w:val="auto"/>
              </w:rPr>
              <w:t>10</w:t>
            </w:r>
            <w:r>
              <w:rPr>
                <w:color w:val="auto"/>
              </w:rPr>
              <w:t>/11/25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4C38B064"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5AA05FB7"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r>
              <w:rPr>
                <w:sz w:val="20"/>
                <w:szCs w:val="20"/>
              </w:rPr>
              <w:t xml:space="preserve"> explore and design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D12B35F" w14:textId="020E70CE"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7D112E7" w:rsidR="00F33ABA" w:rsidRDefault="00F33ABA" w:rsidP="00F33ABA">
            <w:r>
              <w:t>Video resources on Moodle, worksheets.</w:t>
            </w:r>
          </w:p>
        </w:tc>
      </w:tr>
      <w:tr w:rsidR="00F33ABA" w14:paraId="6E601C0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2016582" w14:textId="6100D0A7" w:rsidR="00F33ABA" w:rsidRDefault="00F33ABA" w:rsidP="00F33ABA">
            <w:pPr>
              <w:pStyle w:val="TableStyle1A"/>
              <w:jc w:val="center"/>
              <w:rPr>
                <w:color w:val="auto"/>
              </w:rPr>
            </w:pPr>
            <w:r w:rsidRPr="004C55D4">
              <w:rPr>
                <w:color w:val="auto"/>
              </w:rPr>
              <w:t>Week 3</w:t>
            </w:r>
            <w:r>
              <w:rPr>
                <w:color w:val="auto"/>
              </w:rPr>
              <w:t>5</w:t>
            </w:r>
          </w:p>
          <w:p w14:paraId="5B9D726F" w14:textId="68019087" w:rsidR="00F33ABA" w:rsidRPr="004C55D4" w:rsidRDefault="00F33ABA" w:rsidP="00F33ABA">
            <w:pPr>
              <w:pStyle w:val="TableStyle1A"/>
              <w:jc w:val="center"/>
              <w:rPr>
                <w:color w:val="auto"/>
              </w:rPr>
            </w:pPr>
            <w:r>
              <w:rPr>
                <w:color w:val="auto"/>
              </w:rPr>
              <w:t xml:space="preserve">W/C </w:t>
            </w:r>
            <w:r>
              <w:rPr>
                <w:color w:val="auto"/>
              </w:rPr>
              <w:t>17</w:t>
            </w:r>
            <w:r>
              <w:rPr>
                <w:color w:val="auto"/>
              </w:rPr>
              <w:t>/11/25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F099A99" w:rsidR="00F33ABA" w:rsidRDefault="00F33ABA" w:rsidP="00F33ABA">
            <w:r w:rsidRPr="00A66AE7">
              <w:rPr>
                <w:sz w:val="20"/>
                <w:szCs w:val="20"/>
              </w:rPr>
              <w:t>Level Design</w:t>
            </w:r>
            <w:r>
              <w:rPr>
                <w:sz w:val="20"/>
                <w:szCs w:val="20"/>
              </w:rPr>
              <w:t xml:space="preserve"> and 3D – Landmasses and Modular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45E6F79F" w:rsidR="00F33ABA" w:rsidRDefault="00F33ABA" w:rsidP="00F33ABA">
            <w:r>
              <w:rPr>
                <w:sz w:val="20"/>
                <w:szCs w:val="20"/>
              </w:rPr>
              <w:t>Block out a level from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BDCE79" w14:textId="4C774CAA"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626B47E6" w:rsidR="00F33ABA" w:rsidRDefault="00F33ABA" w:rsidP="00F33ABA">
            <w:r>
              <w:t>Video resources on Moodle, worksheets.</w:t>
            </w:r>
          </w:p>
        </w:tc>
      </w:tr>
      <w:tr w:rsidR="001D69DA" w14:paraId="26B0EA02"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12675B" w14:textId="0EF367C0" w:rsidR="001D69DA" w:rsidRDefault="001D69DA" w:rsidP="001D69DA">
            <w:pPr>
              <w:pStyle w:val="TableStyle1A"/>
              <w:jc w:val="center"/>
              <w:rPr>
                <w:color w:val="auto"/>
              </w:rPr>
            </w:pPr>
            <w:r w:rsidRPr="004C55D4">
              <w:rPr>
                <w:color w:val="auto"/>
              </w:rPr>
              <w:t>Week 3</w:t>
            </w:r>
            <w:r>
              <w:rPr>
                <w:color w:val="auto"/>
              </w:rPr>
              <w:t>6</w:t>
            </w:r>
          </w:p>
          <w:p w14:paraId="6D4E91A9" w14:textId="62F99B91" w:rsidR="001D69DA" w:rsidRPr="004C55D4" w:rsidRDefault="001D69DA" w:rsidP="001D69DA">
            <w:pPr>
              <w:pStyle w:val="TableStyle1A"/>
              <w:jc w:val="center"/>
              <w:rPr>
                <w:color w:val="auto"/>
              </w:rPr>
            </w:pPr>
            <w:r>
              <w:rPr>
                <w:color w:val="auto"/>
              </w:rPr>
              <w:t xml:space="preserve">W/C </w:t>
            </w:r>
            <w:r>
              <w:rPr>
                <w:color w:val="auto"/>
              </w:rPr>
              <w:t>24</w:t>
            </w:r>
            <w:r>
              <w:rPr>
                <w:color w:val="auto"/>
              </w:rPr>
              <w:t>/11/25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6377EE28" w:rsidR="001D69DA" w:rsidRDefault="001D69DA" w:rsidP="001D69DA">
            <w:r w:rsidRPr="00A66AE7">
              <w:rPr>
                <w:sz w:val="20"/>
                <w:szCs w:val="20"/>
              </w:rPr>
              <w:t>Level Design</w:t>
            </w:r>
            <w:r>
              <w:rPr>
                <w:sz w:val="20"/>
                <w:szCs w:val="20"/>
              </w:rPr>
              <w:t xml:space="preserve"> and 3D – Landmasses and Modular Design</w:t>
            </w:r>
            <w:r>
              <w:rPr>
                <w:sz w:val="20"/>
                <w:szCs w:val="20"/>
              </w:rPr>
              <w:t xml:space="preserve"> pt 2</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4C38745D" w:rsidR="001D69DA" w:rsidRDefault="001D69DA" w:rsidP="001D69DA">
            <w:r>
              <w:rPr>
                <w:sz w:val="20"/>
                <w:szCs w:val="20"/>
              </w:rPr>
              <w:t>Block out a level from concept art</w:t>
            </w:r>
            <w:r>
              <w:rPr>
                <w:sz w:val="20"/>
                <w:szCs w:val="20"/>
              </w:rPr>
              <w:t xml:space="preserve"> continued. Looking at Flow and colour.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85F991" w14:textId="15A9AC9E"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20E40C4" w:rsidR="001D69DA" w:rsidRDefault="001D69DA" w:rsidP="001D69DA">
            <w:r>
              <w:t>Video resources on Moodle, worksheets.</w:t>
            </w:r>
          </w:p>
        </w:tc>
      </w:tr>
      <w:tr w:rsidR="001D69DA" w14:paraId="573CFB7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CD1FB7F" w14:textId="6957A158" w:rsidR="001D69DA" w:rsidRDefault="001D69DA" w:rsidP="001D69DA">
            <w:pPr>
              <w:pStyle w:val="TableStyle1A"/>
              <w:jc w:val="center"/>
              <w:rPr>
                <w:color w:val="auto"/>
              </w:rPr>
            </w:pPr>
            <w:r w:rsidRPr="004C55D4">
              <w:rPr>
                <w:color w:val="auto"/>
              </w:rPr>
              <w:t>Week 3</w:t>
            </w:r>
            <w:r>
              <w:rPr>
                <w:color w:val="auto"/>
              </w:rPr>
              <w:t>7</w:t>
            </w:r>
          </w:p>
          <w:p w14:paraId="476484FD" w14:textId="760386EC" w:rsidR="001D69DA" w:rsidRPr="004C55D4" w:rsidRDefault="001D69DA" w:rsidP="001D69DA">
            <w:pPr>
              <w:pStyle w:val="TableStyle1A"/>
              <w:jc w:val="center"/>
              <w:rPr>
                <w:color w:val="auto"/>
              </w:rPr>
            </w:pPr>
            <w:r>
              <w:rPr>
                <w:color w:val="auto"/>
              </w:rPr>
              <w:t>W/C 0</w:t>
            </w:r>
            <w:r>
              <w:rPr>
                <w:color w:val="auto"/>
              </w:rPr>
              <w:t>1</w:t>
            </w:r>
            <w:r>
              <w:rPr>
                <w:color w:val="auto"/>
              </w:rPr>
              <w:t>/1</w:t>
            </w:r>
            <w:r>
              <w:rPr>
                <w:color w:val="auto"/>
              </w:rPr>
              <w:t>2</w:t>
            </w:r>
            <w:r>
              <w:rPr>
                <w:color w:val="auto"/>
              </w:rPr>
              <w:t>/25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558AE9D9"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5C558A04" w:rsidR="001D69DA" w:rsidRDefault="001D69DA" w:rsidP="001D69DA">
            <w:r>
              <w:t>Importing assets into Unreal Engine</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21287DA5" w:rsidR="001D69DA" w:rsidRDefault="001D69DA" w:rsidP="001D69DA">
            <w:r>
              <w:t>Putting a scene together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00C69821"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7440096A" w:rsidR="001D69DA" w:rsidRDefault="001D69DA" w:rsidP="001D69DA">
            <w:r>
              <w:t>Video resources on Moodle, worksheets.</w:t>
            </w:r>
          </w:p>
        </w:tc>
      </w:tr>
      <w:tr w:rsidR="001D69DA" w14:paraId="151D47F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5EC964" w14:textId="5C36501B" w:rsidR="001D69DA" w:rsidRDefault="001D69DA" w:rsidP="001D69DA">
            <w:pPr>
              <w:pStyle w:val="TableStyle1A"/>
              <w:jc w:val="center"/>
              <w:rPr>
                <w:color w:val="auto"/>
              </w:rPr>
            </w:pPr>
            <w:r w:rsidRPr="004C55D4">
              <w:rPr>
                <w:color w:val="auto"/>
              </w:rPr>
              <w:t>Week 3</w:t>
            </w:r>
            <w:r>
              <w:rPr>
                <w:color w:val="auto"/>
              </w:rPr>
              <w:t>8</w:t>
            </w:r>
          </w:p>
          <w:p w14:paraId="4D3249CE" w14:textId="33DBA09B" w:rsidR="001D69DA" w:rsidRPr="004C55D4" w:rsidRDefault="001D69DA" w:rsidP="001D69DA">
            <w:pPr>
              <w:pStyle w:val="TableStyle1A"/>
              <w:jc w:val="center"/>
              <w:rPr>
                <w:color w:val="auto"/>
              </w:rPr>
            </w:pPr>
            <w:r>
              <w:rPr>
                <w:color w:val="auto"/>
              </w:rPr>
              <w:t>W/C 0</w:t>
            </w:r>
            <w:r>
              <w:rPr>
                <w:color w:val="auto"/>
              </w:rPr>
              <w:t>8</w:t>
            </w:r>
            <w:r>
              <w:rPr>
                <w:color w:val="auto"/>
              </w:rPr>
              <w:t>/1</w:t>
            </w:r>
            <w:r>
              <w:rPr>
                <w:color w:val="auto"/>
              </w:rPr>
              <w:t>2</w:t>
            </w:r>
            <w:r>
              <w:rPr>
                <w:color w:val="auto"/>
              </w:rPr>
              <w:t>/25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712514F2"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1A0451BF"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70046796" w:rsidR="001D69DA" w:rsidRDefault="001D69DA" w:rsidP="001D69DA">
            <w:r>
              <w:t>Video resources on Moodle, worksheets.</w:t>
            </w:r>
          </w:p>
        </w:tc>
      </w:tr>
      <w:tr w:rsidR="001D69DA" w14:paraId="76896A3E"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ABFBCB" w14:textId="0B57C8D2" w:rsidR="001D69DA" w:rsidRDefault="001D69DA" w:rsidP="001D69DA">
            <w:pPr>
              <w:pStyle w:val="TableStyle1A"/>
              <w:jc w:val="center"/>
              <w:rPr>
                <w:color w:val="auto"/>
              </w:rPr>
            </w:pPr>
            <w:r w:rsidRPr="004C55D4">
              <w:rPr>
                <w:color w:val="auto"/>
              </w:rPr>
              <w:t>Week 3</w:t>
            </w:r>
            <w:r>
              <w:rPr>
                <w:color w:val="auto"/>
              </w:rPr>
              <w:t>9</w:t>
            </w:r>
          </w:p>
          <w:p w14:paraId="2B461398" w14:textId="5208FC85" w:rsidR="001D69DA" w:rsidRPr="004C55D4" w:rsidRDefault="001D69DA" w:rsidP="001D69DA">
            <w:pPr>
              <w:pStyle w:val="TableStyle1A"/>
              <w:jc w:val="center"/>
              <w:rPr>
                <w:color w:val="auto"/>
              </w:rPr>
            </w:pPr>
            <w:r>
              <w:rPr>
                <w:color w:val="auto"/>
              </w:rPr>
              <w:t xml:space="preserve">W/C </w:t>
            </w:r>
            <w:r>
              <w:rPr>
                <w:color w:val="auto"/>
              </w:rPr>
              <w:t>15</w:t>
            </w:r>
            <w:r>
              <w:rPr>
                <w:color w:val="auto"/>
              </w:rPr>
              <w:t>/1</w:t>
            </w:r>
            <w:r>
              <w:rPr>
                <w:color w:val="auto"/>
              </w:rPr>
              <w:t>2</w:t>
            </w:r>
            <w:r>
              <w:rPr>
                <w:color w:val="auto"/>
              </w:rPr>
              <w:t>/25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14B1B6F8"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3B694BCC"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22634D8D" w:rsidR="001D69DA" w:rsidRDefault="001D69DA" w:rsidP="001D69DA">
            <w:r>
              <w:t>Video resources on Moodle, worksheets.</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2906B958" w:rsidR="00F97EB7" w:rsidRPr="00271F04" w:rsidRDefault="00F97EB7" w:rsidP="00F97EB7">
            <w:pPr>
              <w:pStyle w:val="TableStyle1A"/>
              <w:jc w:val="center"/>
              <w:rPr>
                <w:color w:val="auto"/>
              </w:rPr>
            </w:pPr>
            <w:r w:rsidRPr="00301446">
              <w:rPr>
                <w:rStyle w:val="None"/>
                <w:color w:val="FFFFFF" w:themeColor="background1"/>
              </w:rPr>
              <w:t xml:space="preserve"> </w:t>
            </w:r>
            <w:r w:rsidR="00301446" w:rsidRPr="00301446">
              <w:rPr>
                <w:rStyle w:val="None"/>
                <w:color w:val="FFFFFF" w:themeColor="background1"/>
              </w:rPr>
              <w:t>PORT1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2A5038CF" w:rsidR="00F97EB7" w:rsidRPr="00301446" w:rsidRDefault="00301446" w:rsidP="00F97EB7">
            <w:pPr>
              <w:pStyle w:val="TableStyle2A"/>
              <w:jc w:val="center"/>
              <w:rPr>
                <w:rStyle w:val="None"/>
                <w:rFonts w:asciiTheme="minorHAnsi" w:hAnsiTheme="minorHAnsi" w:cstheme="minorHAnsi"/>
                <w:color w:val="auto"/>
              </w:rPr>
            </w:pPr>
            <w:r w:rsidRPr="00301446">
              <w:rPr>
                <w:rStyle w:val="None"/>
                <w:rFonts w:asciiTheme="minorHAnsi" w:hAnsiTheme="minorHAnsi" w:cstheme="minorHAnsi"/>
                <w:color w:val="auto"/>
                <w:u w:color="929292"/>
              </w:rPr>
              <w:t>P</w:t>
            </w:r>
            <w:r w:rsidRPr="00301446">
              <w:rPr>
                <w:rStyle w:val="None"/>
                <w:rFonts w:asciiTheme="minorHAnsi" w:hAnsiTheme="minorHAnsi" w:cstheme="minorHAnsi"/>
                <w:u w:color="929292"/>
              </w:rPr>
              <w:t>ortfolio</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2B69A1D1" w:rsidR="00F97EB7" w:rsidRDefault="00885E9D" w:rsidP="00F97EB7">
            <w:pPr>
              <w:pStyle w:val="TableStyle2A"/>
              <w:jc w:val="center"/>
              <w:rPr>
                <w:rStyle w:val="None"/>
                <w:color w:val="auto"/>
              </w:rPr>
            </w:pPr>
            <w:r>
              <w:rPr>
                <w:rStyle w:val="None"/>
                <w:rFonts w:asciiTheme="minorHAnsi" w:hAnsiTheme="minorHAnsi" w:cstheme="minorHAnsi"/>
                <w:color w:val="000000" w:themeColor="text1"/>
                <w:u w:color="929292"/>
              </w:rPr>
              <w:t>2</w:t>
            </w:r>
            <w:r w:rsidR="00301446">
              <w:rPr>
                <w:rStyle w:val="None"/>
                <w:rFonts w:asciiTheme="minorHAnsi" w:hAnsiTheme="minorHAnsi" w:cstheme="minorHAnsi"/>
                <w:color w:val="000000" w:themeColor="text1"/>
                <w:u w:color="929292"/>
              </w:rPr>
              <w:t>3</w:t>
            </w:r>
            <w:r w:rsidR="00C64DC9" w:rsidRPr="00882B42">
              <w:rPr>
                <w:rStyle w:val="None"/>
                <w:rFonts w:asciiTheme="minorHAnsi" w:hAnsiTheme="minorHAnsi" w:cstheme="minorHAnsi"/>
                <w:color w:val="000000" w:themeColor="text1"/>
                <w:u w:color="929292"/>
              </w:rPr>
              <w:t>/</w:t>
            </w:r>
            <w:r w:rsidR="00301446">
              <w:rPr>
                <w:rStyle w:val="None"/>
                <w:rFonts w:asciiTheme="minorHAnsi" w:hAnsiTheme="minorHAnsi" w:cstheme="minorHAnsi"/>
                <w:color w:val="000000" w:themeColor="text1"/>
                <w:u w:color="929292"/>
              </w:rPr>
              <w:t>0</w:t>
            </w:r>
            <w:r w:rsidR="00C64DC9">
              <w:rPr>
                <w:rStyle w:val="None"/>
                <w:rFonts w:asciiTheme="minorHAnsi" w:hAnsiTheme="minorHAnsi" w:cstheme="minorHAnsi"/>
                <w:color w:val="000000" w:themeColor="text1"/>
                <w:u w:color="929292"/>
              </w:rPr>
              <w:t>1</w:t>
            </w:r>
            <w:r w:rsidR="00C64DC9" w:rsidRPr="00882B42">
              <w:rPr>
                <w:rStyle w:val="None"/>
                <w:rFonts w:asciiTheme="minorHAnsi" w:hAnsiTheme="minorHAnsi" w:cstheme="minorHAnsi"/>
                <w:color w:val="000000" w:themeColor="text1"/>
                <w:u w:color="929292"/>
              </w:rPr>
              <w:t>/2</w:t>
            </w:r>
            <w:r w:rsidR="00301446">
              <w:rPr>
                <w:rStyle w:val="None"/>
                <w:rFonts w:asciiTheme="minorHAnsi" w:hAnsiTheme="minorHAnsi" w:cstheme="minorHAnsi"/>
                <w:color w:val="000000" w:themeColor="text1"/>
                <w:u w:color="929292"/>
              </w:rPr>
              <w:t>6</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3851" w14:textId="77777777" w:rsidR="006443D7" w:rsidRDefault="006443D7" w:rsidP="003A1E95">
      <w:r>
        <w:separator/>
      </w:r>
    </w:p>
  </w:endnote>
  <w:endnote w:type="continuationSeparator" w:id="0">
    <w:p w14:paraId="308B8A3B" w14:textId="77777777" w:rsidR="006443D7" w:rsidRDefault="006443D7"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9545D" w14:textId="77777777" w:rsidR="006443D7" w:rsidRDefault="006443D7" w:rsidP="003A1E95">
      <w:r>
        <w:separator/>
      </w:r>
    </w:p>
  </w:footnote>
  <w:footnote w:type="continuationSeparator" w:id="0">
    <w:p w14:paraId="7EE1A095" w14:textId="77777777" w:rsidR="006443D7" w:rsidRDefault="006443D7"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9D3455"/>
    <w:multiLevelType w:val="hybridMultilevel"/>
    <w:tmpl w:val="BCDCBBC2"/>
    <w:lvl w:ilvl="0" w:tplc="08090001">
      <w:start w:val="1"/>
      <w:numFmt w:val="bullet"/>
      <w:lvlText w:val=""/>
      <w:lvlJc w:val="left"/>
      <w:pPr>
        <w:tabs>
          <w:tab w:val="num" w:pos="720"/>
        </w:tabs>
        <w:ind w:left="720" w:hanging="360"/>
      </w:pPr>
      <w:rPr>
        <w:rFonts w:ascii="Symbol" w:hAnsi="Symbol" w:hint="default"/>
      </w:rPr>
    </w:lvl>
    <w:lvl w:ilvl="1" w:tplc="90B6275E">
      <w:start w:val="1"/>
      <w:numFmt w:val="decimal"/>
      <w:lvlText w:val="%2."/>
      <w:lvlJc w:val="left"/>
      <w:pPr>
        <w:tabs>
          <w:tab w:val="num" w:pos="1440"/>
        </w:tabs>
        <w:ind w:left="1440" w:hanging="360"/>
      </w:pPr>
    </w:lvl>
    <w:lvl w:ilvl="2" w:tplc="94F62E52">
      <w:start w:val="1"/>
      <w:numFmt w:val="decimal"/>
      <w:lvlText w:val="%3."/>
      <w:lvlJc w:val="left"/>
      <w:pPr>
        <w:tabs>
          <w:tab w:val="num" w:pos="2160"/>
        </w:tabs>
        <w:ind w:left="2160" w:hanging="360"/>
      </w:pPr>
    </w:lvl>
    <w:lvl w:ilvl="3" w:tplc="45261F9E">
      <w:start w:val="1"/>
      <w:numFmt w:val="decimal"/>
      <w:lvlText w:val="%4."/>
      <w:lvlJc w:val="left"/>
      <w:pPr>
        <w:tabs>
          <w:tab w:val="num" w:pos="2880"/>
        </w:tabs>
        <w:ind w:left="2880" w:hanging="360"/>
      </w:pPr>
    </w:lvl>
    <w:lvl w:ilvl="4" w:tplc="7CA8CE7A">
      <w:start w:val="1"/>
      <w:numFmt w:val="decimal"/>
      <w:lvlText w:val="%5."/>
      <w:lvlJc w:val="left"/>
      <w:pPr>
        <w:tabs>
          <w:tab w:val="num" w:pos="3600"/>
        </w:tabs>
        <w:ind w:left="3600" w:hanging="360"/>
      </w:pPr>
    </w:lvl>
    <w:lvl w:ilvl="5" w:tplc="AFD631E2">
      <w:start w:val="1"/>
      <w:numFmt w:val="decimal"/>
      <w:lvlText w:val="%6."/>
      <w:lvlJc w:val="left"/>
      <w:pPr>
        <w:tabs>
          <w:tab w:val="num" w:pos="4320"/>
        </w:tabs>
        <w:ind w:left="4320" w:hanging="360"/>
      </w:pPr>
    </w:lvl>
    <w:lvl w:ilvl="6" w:tplc="0A2476F4">
      <w:start w:val="1"/>
      <w:numFmt w:val="decimal"/>
      <w:lvlText w:val="%7."/>
      <w:lvlJc w:val="left"/>
      <w:pPr>
        <w:tabs>
          <w:tab w:val="num" w:pos="5040"/>
        </w:tabs>
        <w:ind w:left="5040" w:hanging="360"/>
      </w:pPr>
    </w:lvl>
    <w:lvl w:ilvl="7" w:tplc="D29891CE">
      <w:start w:val="1"/>
      <w:numFmt w:val="decimal"/>
      <w:lvlText w:val="%8."/>
      <w:lvlJc w:val="left"/>
      <w:pPr>
        <w:tabs>
          <w:tab w:val="num" w:pos="5760"/>
        </w:tabs>
        <w:ind w:left="5760" w:hanging="360"/>
      </w:pPr>
    </w:lvl>
    <w:lvl w:ilvl="8" w:tplc="274270BE">
      <w:start w:val="1"/>
      <w:numFmt w:val="decimal"/>
      <w:lvlText w:val="%9."/>
      <w:lvlJc w:val="left"/>
      <w:pPr>
        <w:tabs>
          <w:tab w:val="num" w:pos="6480"/>
        </w:tabs>
        <w:ind w:left="6480" w:hanging="360"/>
      </w:pPr>
    </w:lvl>
  </w:abstractNum>
  <w:abstractNum w:abstractNumId="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6"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5"/>
  </w:num>
  <w:num w:numId="3" w16cid:durableId="2081559737">
    <w:abstractNumId w:val="0"/>
  </w:num>
  <w:num w:numId="4" w16cid:durableId="1302077485">
    <w:abstractNumId w:val="2"/>
  </w:num>
  <w:num w:numId="5" w16cid:durableId="1989050060">
    <w:abstractNumId w:val="4"/>
  </w:num>
  <w:num w:numId="6" w16cid:durableId="802112913">
    <w:abstractNumId w:val="6"/>
  </w:num>
  <w:num w:numId="7" w16cid:durableId="14644195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60B9"/>
    <w:rsid w:val="0017574F"/>
    <w:rsid w:val="00176AEB"/>
    <w:rsid w:val="00194AEB"/>
    <w:rsid w:val="001A275C"/>
    <w:rsid w:val="001A3B85"/>
    <w:rsid w:val="001B58F7"/>
    <w:rsid w:val="001C1D40"/>
    <w:rsid w:val="001D1D50"/>
    <w:rsid w:val="001D69DA"/>
    <w:rsid w:val="00230770"/>
    <w:rsid w:val="00243F07"/>
    <w:rsid w:val="00252293"/>
    <w:rsid w:val="00271F04"/>
    <w:rsid w:val="002C247B"/>
    <w:rsid w:val="002D1EC3"/>
    <w:rsid w:val="002D29EC"/>
    <w:rsid w:val="002D3861"/>
    <w:rsid w:val="002D547B"/>
    <w:rsid w:val="002F48F9"/>
    <w:rsid w:val="00301446"/>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33841"/>
    <w:rsid w:val="00635D35"/>
    <w:rsid w:val="006443D7"/>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313A8"/>
    <w:rsid w:val="00C64DC9"/>
    <w:rsid w:val="00C762F3"/>
    <w:rsid w:val="00C94830"/>
    <w:rsid w:val="00CA6346"/>
    <w:rsid w:val="00CB0C16"/>
    <w:rsid w:val="00CB4ECD"/>
    <w:rsid w:val="00CE1BCA"/>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24F6"/>
    <w:rsid w:val="00E83830"/>
    <w:rsid w:val="00E8765D"/>
    <w:rsid w:val="00EB1F87"/>
    <w:rsid w:val="00EC7044"/>
    <w:rsid w:val="00ED32F6"/>
    <w:rsid w:val="00F01926"/>
    <w:rsid w:val="00F33ABA"/>
    <w:rsid w:val="00F46E43"/>
    <w:rsid w:val="00F56A33"/>
    <w:rsid w:val="00F65D64"/>
    <w:rsid w:val="00F90DC7"/>
    <w:rsid w:val="00F9381A"/>
    <w:rsid w:val="00F97EB7"/>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2.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2</TotalTime>
  <Pages>4</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2025-09-03T17:37:00Z</dcterms:created>
  <dcterms:modified xsi:type="dcterms:W3CDTF">2025-09-03T17:37:00Z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