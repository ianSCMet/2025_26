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208B6"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777AAE9A" w14:textId="1B5EFA3A" w:rsidR="00F65D64" w:rsidRPr="005E2178" w:rsidRDefault="00F56A33" w:rsidP="005E6925">
      <w:pPr>
        <w:pStyle w:val="Title"/>
        <w:ind w:left="284"/>
        <w:rPr>
          <w:color w:val="FFFFFF" w:themeColor="background1"/>
        </w:rPr>
      </w:pPr>
      <w:r w:rsidRPr="005E2178">
        <w:rPr>
          <w:color w:val="FFFFFF" w:themeColor="background1"/>
        </w:rPr>
        <w:t xml:space="preserve">School of </w:t>
      </w:r>
      <w:r w:rsidR="00F32070">
        <w:rPr>
          <w:color w:val="FFFFFF" w:themeColor="background1"/>
        </w:rPr>
        <w:t>Technologies</w:t>
      </w:r>
    </w:p>
    <w:p w14:paraId="3889389D" w14:textId="77777777" w:rsidR="00CB0C16" w:rsidRPr="005E2178" w:rsidRDefault="00F56A33" w:rsidP="0065799D">
      <w:pPr>
        <w:pStyle w:val="CoverTitle"/>
        <w:outlineLvl w:val="9"/>
      </w:pPr>
      <w:r w:rsidRPr="005E2178">
        <w:t>Assessment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6C15CF" w:rsidRPr="00775C58" w14:paraId="5ACC535E" w14:textId="77777777" w:rsidTr="00D15326">
        <w:trPr>
          <w:tblCellSpacing w:w="56" w:type="dxa"/>
        </w:trPr>
        <w:tc>
          <w:tcPr>
            <w:tcW w:w="2382" w:type="dxa"/>
            <w:shd w:val="clear" w:color="auto" w:fill="FFFFFF" w:themeFill="background1"/>
          </w:tcPr>
          <w:p w14:paraId="6F57A9BE" w14:textId="02A9DDC2" w:rsidR="006C15CF" w:rsidRPr="00775C58" w:rsidRDefault="006C15CF" w:rsidP="006C15CF">
            <w:pPr>
              <w:ind w:left="284" w:hanging="220"/>
              <w:rPr>
                <w:color w:val="133350"/>
              </w:rPr>
            </w:pPr>
            <w:r>
              <w:rPr>
                <w:color w:val="133350"/>
              </w:rPr>
              <w:t>GDV5000</w:t>
            </w:r>
          </w:p>
        </w:tc>
        <w:tc>
          <w:tcPr>
            <w:tcW w:w="7818" w:type="dxa"/>
            <w:shd w:val="clear" w:color="auto" w:fill="FFFFFF" w:themeFill="background1"/>
          </w:tcPr>
          <w:p w14:paraId="1117D829" w14:textId="04691239" w:rsidR="006C15CF" w:rsidRPr="00775C58" w:rsidRDefault="006C15CF" w:rsidP="006C15CF">
            <w:pPr>
              <w:tabs>
                <w:tab w:val="left" w:pos="5676"/>
              </w:tabs>
              <w:ind w:left="284" w:hanging="220"/>
              <w:rPr>
                <w:color w:val="133350"/>
              </w:rPr>
            </w:pPr>
            <w:r>
              <w:rPr>
                <w:color w:val="133350"/>
              </w:rPr>
              <w:t>Designing and Implementing Game Mechanics</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5596DF60" w:rsidR="006C15CF" w:rsidRPr="00775C58" w:rsidRDefault="006C15CF" w:rsidP="006C15CF">
            <w:pPr>
              <w:ind w:left="284" w:hanging="220"/>
              <w:rPr>
                <w:color w:val="133350"/>
              </w:rPr>
            </w:pPr>
            <w:r>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337EE2B6"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DC061F">
              <w:rPr>
                <w:noProof/>
                <w:webHidden/>
              </w:rPr>
              <w:t>5</w:t>
            </w:r>
          </w:hyperlink>
        </w:p>
        <w:p w14:paraId="01A25951" w14:textId="05E4466A"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525D22">
              <w:rPr>
                <w:noProof/>
                <w:webHidden/>
              </w:rPr>
              <w:t>6</w:t>
            </w:r>
          </w:hyperlink>
        </w:p>
        <w:p w14:paraId="4C493B69" w14:textId="483A92F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sidR="00065514">
              <w:rPr>
                <w:noProof/>
                <w:webHidden/>
              </w:rPr>
              <w:t>10</w:t>
            </w:r>
          </w:hyperlink>
        </w:p>
        <w:p w14:paraId="307913D2" w14:textId="633855AE"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065514">
              <w:rPr>
                <w:noProof/>
                <w:webHidden/>
              </w:rPr>
              <w:t>10</w:t>
            </w:r>
          </w:hyperlink>
        </w:p>
        <w:p w14:paraId="2FFA3B14" w14:textId="6DF572B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065514">
              <w:rPr>
                <w:noProof/>
                <w:webHidden/>
              </w:rPr>
              <w:t>10</w:t>
            </w:r>
          </w:hyperlink>
        </w:p>
        <w:p w14:paraId="2DB9354D" w14:textId="2CEF8DFB"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065514">
              <w:rPr>
                <w:noProof/>
                <w:webHidden/>
              </w:rPr>
              <w:t>10</w:t>
            </w:r>
          </w:hyperlink>
        </w:p>
        <w:p w14:paraId="353E85F1" w14:textId="6C6953BC"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065514">
              <w:rPr>
                <w:noProof/>
                <w:webHidden/>
              </w:rPr>
              <w:t>10</w:t>
            </w:r>
          </w:hyperlink>
        </w:p>
        <w:p w14:paraId="3AA54684" w14:textId="71406B4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065514">
              <w:rPr>
                <w:noProof/>
                <w:webHidden/>
              </w:rPr>
              <w:t>10</w:t>
            </w:r>
          </w:hyperlink>
        </w:p>
        <w:p w14:paraId="718F193B" w14:textId="4D0702E3"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06551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088"/>
        <w:gridCol w:w="2153"/>
        <w:gridCol w:w="3225"/>
      </w:tblGrid>
      <w:tr w:rsidR="00775C58" w:rsidRPr="00775C58" w14:paraId="1909A443" w14:textId="77777777" w:rsidTr="008B4096">
        <w:trPr>
          <w:tblCellSpacing w:w="56" w:type="dxa"/>
        </w:trPr>
        <w:tc>
          <w:tcPr>
            <w:tcW w:w="2403"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997"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86"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8B4096" w:rsidRPr="00775C58" w14:paraId="239FC2D3" w14:textId="77777777" w:rsidTr="008B4096">
        <w:trPr>
          <w:tblCellSpacing w:w="56" w:type="dxa"/>
        </w:trPr>
        <w:tc>
          <w:tcPr>
            <w:tcW w:w="2403" w:type="pct"/>
            <w:tcBorders>
              <w:top w:val="nil"/>
              <w:left w:val="nil"/>
              <w:bottom w:val="nil"/>
              <w:right w:val="nil"/>
            </w:tcBorders>
            <w:shd w:val="clear" w:color="auto" w:fill="E4F7FC" w:themeFill="accent1" w:themeFillTint="33"/>
          </w:tcPr>
          <w:p w14:paraId="21EF65D3" w14:textId="4E040D94" w:rsidR="008B4096" w:rsidRPr="00775C58" w:rsidRDefault="008B4096" w:rsidP="008B4096">
            <w:pPr>
              <w:rPr>
                <w:color w:val="133350"/>
              </w:rPr>
            </w:pPr>
            <w:r>
              <w:rPr>
                <w:color w:val="133350"/>
              </w:rPr>
              <w:t>Designing Game Mechanics from a Given Brief</w:t>
            </w:r>
          </w:p>
        </w:tc>
        <w:tc>
          <w:tcPr>
            <w:tcW w:w="997" w:type="pct"/>
            <w:tcBorders>
              <w:top w:val="nil"/>
              <w:left w:val="nil"/>
              <w:bottom w:val="nil"/>
              <w:right w:val="nil"/>
            </w:tcBorders>
            <w:shd w:val="clear" w:color="auto" w:fill="E4F7FC" w:themeFill="accent1" w:themeFillTint="33"/>
          </w:tcPr>
          <w:p w14:paraId="78220E11" w14:textId="4109D191" w:rsidR="008B4096" w:rsidRPr="00775C58" w:rsidRDefault="008B4096" w:rsidP="008B4096">
            <w:pPr>
              <w:rPr>
                <w:color w:val="133350"/>
              </w:rPr>
            </w:pPr>
            <w:r>
              <w:rPr>
                <w:color w:val="133350"/>
              </w:rPr>
              <w:t>WRIT</w:t>
            </w:r>
            <w:r w:rsidRPr="00775C58">
              <w:rPr>
                <w:color w:val="133350"/>
              </w:rPr>
              <w:t>1</w:t>
            </w:r>
          </w:p>
        </w:tc>
        <w:tc>
          <w:tcPr>
            <w:tcW w:w="1386" w:type="pct"/>
            <w:tcBorders>
              <w:top w:val="nil"/>
              <w:left w:val="nil"/>
              <w:bottom w:val="nil"/>
              <w:right w:val="nil"/>
            </w:tcBorders>
            <w:shd w:val="clear" w:color="auto" w:fill="E4F7FC" w:themeFill="accent1" w:themeFillTint="33"/>
          </w:tcPr>
          <w:p w14:paraId="4D8287C7" w14:textId="57377BCC" w:rsidR="008B4096" w:rsidRPr="00775C58" w:rsidRDefault="008B4096" w:rsidP="008B4096">
            <w:pPr>
              <w:rPr>
                <w:color w:val="133350"/>
              </w:rPr>
            </w:pPr>
            <w:r>
              <w:rPr>
                <w:color w:val="133350"/>
              </w:rPr>
              <w:t>40%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051"/>
        <w:gridCol w:w="5415"/>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8B4096" w:rsidRPr="00775C58"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4587AD3F" w14:textId="77777777" w:rsidR="008B4096" w:rsidRPr="00F84248" w:rsidRDefault="008B4096" w:rsidP="008B4096">
            <w:pPr>
              <w:ind w:left="680" w:right="1134"/>
              <w:rPr>
                <w:rFonts w:eastAsia="Calibri" w:cs="Calibri"/>
                <w:szCs w:val="24"/>
              </w:rPr>
            </w:pPr>
          </w:p>
          <w:p w14:paraId="232A5520" w14:textId="05DF03CF" w:rsidR="00F84248" w:rsidRDefault="00F84248" w:rsidP="00F84248">
            <w:pPr>
              <w:rPr>
                <w:rFonts w:eastAsia="Calibri" w:cs="Calibri"/>
                <w:szCs w:val="24"/>
              </w:rPr>
            </w:pPr>
            <w:r>
              <w:rPr>
                <w:lang w:val="en-US"/>
              </w:rPr>
              <w:t xml:space="preserve">   </w:t>
            </w:r>
            <w:r w:rsidR="00A268BB">
              <w:rPr>
                <w:lang w:val="en-US"/>
              </w:rPr>
              <w:t>“</w:t>
            </w:r>
            <w:r w:rsidRPr="00F84248">
              <w:rPr>
                <w:lang w:val="en-US"/>
              </w:rPr>
              <w:t xml:space="preserve">Inspired by the success of historical adventure games such as Assassin’s Creed, The Forgotten City, and Kingdom Come: Deliverance, Gherkin Hammer Studios want to insource your team to help them </w:t>
            </w:r>
            <w:r w:rsidRPr="00F84248">
              <w:rPr>
                <w:rFonts w:eastAsia="Calibri" w:cs="Calibri"/>
                <w:szCs w:val="24"/>
              </w:rPr>
              <w:t xml:space="preserve">create an imaginative game design using an historical event as a basis for the game world (for example, the construction of the Sphynx, Stonehenge, a famous war, the formation of a country etc). The genre of the game must be </w:t>
            </w:r>
            <w:r w:rsidRPr="00F84248">
              <w:rPr>
                <w:rFonts w:eastAsia="Calibri" w:cs="Calibri"/>
                <w:b/>
                <w:bCs/>
                <w:szCs w:val="24"/>
              </w:rPr>
              <w:t>stealth</w:t>
            </w:r>
            <w:r w:rsidRPr="00F84248">
              <w:rPr>
                <w:rFonts w:eastAsia="Calibri" w:cs="Calibri"/>
                <w:szCs w:val="24"/>
              </w:rPr>
              <w:t>, but the theme you decide (sci-fi, thriller, horror, adventure are all suitable).</w:t>
            </w:r>
            <w:r w:rsidR="00A268BB">
              <w:rPr>
                <w:rFonts w:eastAsia="Calibri" w:cs="Calibri"/>
                <w:szCs w:val="24"/>
              </w:rPr>
              <w:t>”</w:t>
            </w:r>
          </w:p>
          <w:p w14:paraId="1548AC6A" w14:textId="77777777" w:rsidR="00F84248" w:rsidRPr="00F84248" w:rsidRDefault="00F84248" w:rsidP="00F84248">
            <w:pPr>
              <w:rPr>
                <w:rFonts w:eastAsia="Calibri" w:cs="Calibri"/>
                <w:szCs w:val="24"/>
              </w:rPr>
            </w:pPr>
          </w:p>
          <w:p w14:paraId="2A107EE6" w14:textId="77777777" w:rsidR="00F84248" w:rsidRPr="00F84248" w:rsidRDefault="00F84248" w:rsidP="00F84248">
            <w:pPr>
              <w:rPr>
                <w:rFonts w:eastAsia="Calibri" w:cs="Calibri"/>
                <w:szCs w:val="24"/>
              </w:rPr>
            </w:pPr>
            <w:r w:rsidRPr="00F84248">
              <w:rPr>
                <w:rFonts w:eastAsia="Calibri" w:cs="Calibri"/>
                <w:szCs w:val="24"/>
              </w:rPr>
              <w:t xml:space="preserve">Core gameplay mechanics that are expected: </w:t>
            </w:r>
          </w:p>
          <w:p w14:paraId="55E101F7" w14:textId="77777777" w:rsidR="00F84248" w:rsidRPr="00F84248" w:rsidRDefault="00F84248" w:rsidP="00F84248">
            <w:pPr>
              <w:rPr>
                <w:rFonts w:eastAsia="Calibri" w:cs="Calibri"/>
                <w:szCs w:val="24"/>
              </w:rPr>
            </w:pPr>
            <w:r w:rsidRPr="00F84248">
              <w:rPr>
                <w:rFonts w:eastAsia="Calibri" w:cs="Calibri"/>
                <w:szCs w:val="24"/>
              </w:rPr>
              <w:t>Player movement.</w:t>
            </w:r>
          </w:p>
          <w:p w14:paraId="3415345A" w14:textId="77777777" w:rsidR="00F84248" w:rsidRPr="00F84248" w:rsidRDefault="00F84248" w:rsidP="00F84248">
            <w:pPr>
              <w:rPr>
                <w:rFonts w:eastAsia="Calibri" w:cs="Calibri"/>
                <w:szCs w:val="24"/>
              </w:rPr>
            </w:pPr>
            <w:r w:rsidRPr="00F84248">
              <w:rPr>
                <w:rFonts w:eastAsia="Calibri" w:cs="Calibri"/>
                <w:szCs w:val="24"/>
              </w:rPr>
              <w:t>A Stealth system.</w:t>
            </w:r>
          </w:p>
          <w:p w14:paraId="2C862F72" w14:textId="77777777" w:rsidR="00F84248" w:rsidRPr="00F84248" w:rsidRDefault="00F84248" w:rsidP="00F84248">
            <w:pPr>
              <w:rPr>
                <w:lang w:val="en-US"/>
              </w:rPr>
            </w:pPr>
            <w:r w:rsidRPr="00F84248">
              <w:rPr>
                <w:lang w:val="en-US"/>
              </w:rPr>
              <w:t>Player Health.</w:t>
            </w:r>
          </w:p>
          <w:p w14:paraId="32D6FE95" w14:textId="77777777" w:rsidR="00F84248" w:rsidRPr="00F84248" w:rsidRDefault="00F84248" w:rsidP="00F84248">
            <w:pPr>
              <w:rPr>
                <w:lang w:val="en-US"/>
              </w:rPr>
            </w:pPr>
            <w:r w:rsidRPr="00F84248">
              <w:rPr>
                <w:lang w:val="en-US"/>
              </w:rPr>
              <w:t>Pick-Up.</w:t>
            </w:r>
          </w:p>
          <w:p w14:paraId="7CF16F9E" w14:textId="77777777" w:rsidR="00F84248" w:rsidRPr="00F84248" w:rsidRDefault="00F84248" w:rsidP="00F84248">
            <w:pPr>
              <w:rPr>
                <w:lang w:val="en-US"/>
              </w:rPr>
            </w:pPr>
            <w:r w:rsidRPr="00F84248">
              <w:rPr>
                <w:lang w:val="en-US"/>
              </w:rPr>
              <w:t>Interaction.</w:t>
            </w:r>
          </w:p>
          <w:p w14:paraId="6A26EF6D" w14:textId="77777777" w:rsidR="008B4096" w:rsidRPr="008A6A3F" w:rsidRDefault="008B4096" w:rsidP="00F84248">
            <w:pPr>
              <w:ind w:right="1134"/>
              <w:rPr>
                <w:rFonts w:eastAsia="Calibri" w:cs="Calibri"/>
                <w:szCs w:val="24"/>
              </w:rPr>
            </w:pPr>
          </w:p>
          <w:p w14:paraId="72BC0817" w14:textId="77777777" w:rsidR="008B4096" w:rsidRDefault="008B4096" w:rsidP="008B4096">
            <w:pPr>
              <w:rPr>
                <w:rFonts w:eastAsia="Calibri" w:cs="Calibri"/>
                <w:szCs w:val="24"/>
              </w:rPr>
            </w:pPr>
            <w:r>
              <w:rPr>
                <w:rFonts w:eastAsia="Calibri" w:cs="Calibri"/>
                <w:szCs w:val="24"/>
              </w:rPr>
              <w:t>As part of the game design process, you will work with multi-disciplinary skillsets to create and incorporate graphical and audio assets into the design.</w:t>
            </w:r>
          </w:p>
          <w:p w14:paraId="328F5AA2" w14:textId="77777777" w:rsidR="008B4096" w:rsidRDefault="008B4096" w:rsidP="008B4096">
            <w:pPr>
              <w:rPr>
                <w:rFonts w:eastAsia="Calibri" w:cs="Calibri"/>
                <w:szCs w:val="24"/>
              </w:rPr>
            </w:pPr>
          </w:p>
          <w:p w14:paraId="2835A40B" w14:textId="299AD67E" w:rsidR="008B4096" w:rsidRDefault="008B4096" w:rsidP="008B4096">
            <w:pPr>
              <w:rPr>
                <w:rFonts w:eastAsia="Calibri" w:cs="Calibri"/>
                <w:b/>
                <w:bCs/>
                <w:szCs w:val="24"/>
              </w:rPr>
            </w:pPr>
            <w:r w:rsidRPr="00044387">
              <w:rPr>
                <w:rFonts w:eastAsia="Calibri" w:cs="Calibri"/>
                <w:b/>
                <w:bCs/>
                <w:szCs w:val="24"/>
              </w:rPr>
              <w:t>Documentation</w:t>
            </w:r>
          </w:p>
          <w:p w14:paraId="4CC172F4" w14:textId="77777777" w:rsidR="00F84248" w:rsidRPr="00F84248" w:rsidRDefault="00F84248" w:rsidP="008B4096">
            <w:pPr>
              <w:rPr>
                <w:rFonts w:eastAsia="Calibri" w:cs="Calibri"/>
                <w:b/>
                <w:bCs/>
                <w:szCs w:val="24"/>
              </w:rPr>
            </w:pPr>
          </w:p>
          <w:p w14:paraId="2CE30899" w14:textId="77777777" w:rsidR="008B4096" w:rsidRDefault="008B4096" w:rsidP="008B4096">
            <w:pPr>
              <w:rPr>
                <w:rFonts w:eastAsia="Calibri" w:cs="Calibri"/>
                <w:szCs w:val="24"/>
              </w:rPr>
            </w:pPr>
            <w:r>
              <w:rPr>
                <w:rFonts w:eastAsia="Calibri" w:cs="Calibri"/>
                <w:szCs w:val="24"/>
              </w:rPr>
              <w:t xml:space="preserve">The design document your team produces should follow the template discussed in lectures and workshops.  </w:t>
            </w:r>
            <w:r>
              <w:rPr>
                <w:rFonts w:eastAsia="Calibri" w:cs="Calibri"/>
                <w:b/>
                <w:bCs/>
                <w:szCs w:val="24"/>
              </w:rPr>
              <w:t>Please refer to the attached GDD document (</w:t>
            </w:r>
            <w:r w:rsidRPr="000C51D6">
              <w:rPr>
                <w:b/>
                <w:bCs/>
              </w:rPr>
              <w:t>GDD_Structure_</w:t>
            </w:r>
            <w:r>
              <w:rPr>
                <w:b/>
                <w:bCs/>
              </w:rPr>
              <w:t>GDV5000</w:t>
            </w:r>
            <w:r w:rsidRPr="000C51D6">
              <w:rPr>
                <w:b/>
                <w:bCs/>
              </w:rPr>
              <w:t>.docx)</w:t>
            </w:r>
            <w:r>
              <w:rPr>
                <w:rFonts w:eastAsia="Calibri" w:cs="Calibri"/>
                <w:b/>
                <w:bCs/>
                <w:szCs w:val="24"/>
              </w:rPr>
              <w:t xml:space="preserve"> to see which sections of the GDD are relevant for this assignment.  </w:t>
            </w:r>
            <w:r>
              <w:rPr>
                <w:rFonts w:eastAsia="Calibri" w:cs="Calibri"/>
                <w:szCs w:val="24"/>
              </w:rPr>
              <w:t xml:space="preserve">It is suggested that you focus on these sections, though you may complete the others (red text) if you wish. </w:t>
            </w:r>
          </w:p>
          <w:p w14:paraId="1CCD9DD1" w14:textId="77777777" w:rsidR="008B4096" w:rsidRDefault="008B4096" w:rsidP="008B4096">
            <w:pPr>
              <w:rPr>
                <w:rFonts w:eastAsia="Calibri" w:cs="Calibri"/>
                <w:szCs w:val="24"/>
              </w:rPr>
            </w:pPr>
          </w:p>
          <w:p w14:paraId="172C124D" w14:textId="77777777" w:rsidR="008B4096" w:rsidRPr="00E146ED" w:rsidRDefault="008B4096" w:rsidP="008B4096">
            <w:pPr>
              <w:rPr>
                <w:rFonts w:eastAsia="Calibri" w:cs="Calibri"/>
                <w:b/>
                <w:bCs/>
                <w:szCs w:val="24"/>
              </w:rPr>
            </w:pPr>
            <w:r w:rsidRPr="00E146ED">
              <w:rPr>
                <w:rFonts w:eastAsia="Calibri" w:cs="Calibri"/>
                <w:b/>
                <w:bCs/>
                <w:szCs w:val="24"/>
                <w:highlight w:val="yellow"/>
              </w:rPr>
              <w:t>Important – There is also a Technical Design Document (TDD_Structure_</w:t>
            </w:r>
            <w:r>
              <w:rPr>
                <w:rFonts w:eastAsia="Calibri" w:cs="Calibri"/>
                <w:b/>
                <w:bCs/>
                <w:szCs w:val="24"/>
                <w:highlight w:val="yellow"/>
              </w:rPr>
              <w:t>GDV5000</w:t>
            </w:r>
            <w:r w:rsidRPr="00E146ED">
              <w:rPr>
                <w:rFonts w:eastAsia="Calibri" w:cs="Calibri"/>
                <w:b/>
                <w:bCs/>
                <w:szCs w:val="24"/>
                <w:highlight w:val="yellow"/>
              </w:rPr>
              <w:t xml:space="preserve">.docx) which should </w:t>
            </w:r>
            <w:r>
              <w:rPr>
                <w:rFonts w:eastAsia="Calibri" w:cs="Calibri"/>
                <w:b/>
                <w:bCs/>
                <w:szCs w:val="24"/>
                <w:highlight w:val="yellow"/>
              </w:rPr>
              <w:t xml:space="preserve">also </w:t>
            </w:r>
            <w:r w:rsidRPr="00E146ED">
              <w:rPr>
                <w:rFonts w:eastAsia="Calibri" w:cs="Calibri"/>
                <w:b/>
                <w:bCs/>
                <w:szCs w:val="24"/>
                <w:highlight w:val="yellow"/>
              </w:rPr>
              <w:t xml:space="preserve">be started at this stage. This document covers planning and pre-production in WRIT1, and postproduction and testing in PRAC1. The TDD should be kept as </w:t>
            </w:r>
            <w:r>
              <w:rPr>
                <w:rFonts w:eastAsia="Calibri" w:cs="Calibri"/>
                <w:b/>
                <w:bCs/>
                <w:szCs w:val="24"/>
                <w:highlight w:val="yellow"/>
              </w:rPr>
              <w:t>a separate</w:t>
            </w:r>
            <w:r w:rsidRPr="00E146ED">
              <w:rPr>
                <w:rFonts w:eastAsia="Calibri" w:cs="Calibri"/>
                <w:b/>
                <w:bCs/>
                <w:szCs w:val="24"/>
                <w:highlight w:val="yellow"/>
              </w:rPr>
              <w:t xml:space="preserve"> live document.</w:t>
            </w:r>
          </w:p>
          <w:p w14:paraId="10C6D05E" w14:textId="77777777" w:rsidR="008B4096" w:rsidRDefault="008B4096" w:rsidP="008B4096">
            <w:pPr>
              <w:rPr>
                <w:rFonts w:eastAsia="Calibri" w:cs="Calibri"/>
                <w:szCs w:val="24"/>
              </w:rPr>
            </w:pPr>
          </w:p>
          <w:p w14:paraId="3634690F" w14:textId="77777777" w:rsidR="008B4096" w:rsidRDefault="008B4096" w:rsidP="008B4096">
            <w:pPr>
              <w:widowControl w:val="0"/>
              <w:jc w:val="both"/>
            </w:pPr>
            <w:r>
              <w:t>Please note that:</w:t>
            </w:r>
          </w:p>
          <w:p w14:paraId="13AF4629" w14:textId="77777777" w:rsidR="008B4096" w:rsidRDefault="008B4096" w:rsidP="008B4096">
            <w:pPr>
              <w:widowControl w:val="0"/>
              <w:numPr>
                <w:ilvl w:val="0"/>
                <w:numId w:val="29"/>
              </w:numPr>
              <w:suppressAutoHyphens/>
              <w:jc w:val="both"/>
            </w:pPr>
            <w:r>
              <w:t>When explaining mechanics, player, and NPCs, include tables / charts showing the properties, or attributes of elements within the game.</w:t>
            </w:r>
          </w:p>
          <w:p w14:paraId="462340FA" w14:textId="6778F281" w:rsidR="008B4096" w:rsidRDefault="008B4096" w:rsidP="008B4096">
            <w:pPr>
              <w:widowControl w:val="0"/>
              <w:numPr>
                <w:ilvl w:val="0"/>
                <w:numId w:val="29"/>
              </w:numPr>
              <w:suppressAutoHyphens/>
              <w:jc w:val="both"/>
            </w:pPr>
            <w:r>
              <w:t>The level design does not have to be</w:t>
            </w:r>
            <w:r w:rsidR="00F84248">
              <w:t xml:space="preserve"> </w:t>
            </w:r>
            <w:r>
              <w:t>complete</w:t>
            </w:r>
            <w:r w:rsidR="00F84248">
              <w:t xml:space="preserve">, </w:t>
            </w:r>
            <w:r>
              <w:t>but key ideas that underpin the final level structure</w:t>
            </w:r>
            <w:r w:rsidR="00F84248">
              <w:t xml:space="preserve"> should be discussed</w:t>
            </w:r>
            <w:r>
              <w:t>.</w:t>
            </w:r>
          </w:p>
          <w:p w14:paraId="5180857F" w14:textId="77777777" w:rsidR="008B4096" w:rsidRDefault="008B4096" w:rsidP="008B4096">
            <w:pPr>
              <w:widowControl w:val="0"/>
              <w:numPr>
                <w:ilvl w:val="0"/>
                <w:numId w:val="29"/>
              </w:numPr>
              <w:suppressAutoHyphens/>
              <w:jc w:val="both"/>
            </w:pPr>
            <w:r>
              <w:t xml:space="preserve">For the design elements use suitable examples, including images and sketches throughout your design to help illustrate your ideas.  These can be sketches or more scrap book like place holders. </w:t>
            </w:r>
          </w:p>
          <w:p w14:paraId="4A8E2856" w14:textId="77777777" w:rsidR="008B4096" w:rsidRDefault="008B4096" w:rsidP="008B4096">
            <w:pPr>
              <w:widowControl w:val="0"/>
              <w:numPr>
                <w:ilvl w:val="0"/>
                <w:numId w:val="29"/>
              </w:numPr>
              <w:suppressAutoHyphens/>
              <w:jc w:val="both"/>
            </w:pPr>
            <w:r>
              <w:t xml:space="preserve">The target platform for your game has an impact on the optimisation strategies employed, provide some reasons for your choice. </w:t>
            </w:r>
          </w:p>
          <w:p w14:paraId="4AAE44DB" w14:textId="77777777" w:rsidR="008B4096" w:rsidRDefault="008B4096" w:rsidP="008B4096">
            <w:pPr>
              <w:widowControl w:val="0"/>
              <w:numPr>
                <w:ilvl w:val="0"/>
                <w:numId w:val="29"/>
              </w:numPr>
              <w:suppressAutoHyphens/>
              <w:jc w:val="both"/>
            </w:pPr>
            <w:r>
              <w:t xml:space="preserve">Remember – This is an </w:t>
            </w:r>
            <w:r w:rsidRPr="00DB5D2C">
              <w:rPr>
                <w:b/>
                <w:bCs/>
              </w:rPr>
              <w:t>academic</w:t>
            </w:r>
            <w:r>
              <w:t xml:space="preserve"> piece of work. Adopt appropriate </w:t>
            </w:r>
            <w:r w:rsidRPr="00DB5D2C">
              <w:rPr>
                <w:b/>
                <w:bCs/>
              </w:rPr>
              <w:t>academic writing</w:t>
            </w:r>
            <w:r>
              <w:t xml:space="preserve">. Cite and reference in </w:t>
            </w:r>
            <w:r w:rsidRPr="00DB5D2C">
              <w:rPr>
                <w:b/>
                <w:bCs/>
              </w:rPr>
              <w:t>Harvard style</w:t>
            </w:r>
            <w:r>
              <w:t>.</w:t>
            </w:r>
          </w:p>
          <w:p w14:paraId="1A9468B1" w14:textId="77777777" w:rsidR="008B4096" w:rsidRDefault="008B4096" w:rsidP="008B4096">
            <w:r>
              <w:rPr>
                <w:rFonts w:eastAsia="Calibri" w:cs="Calibri"/>
                <w:szCs w:val="24"/>
              </w:rPr>
              <w:t xml:space="preserve"> </w:t>
            </w:r>
          </w:p>
          <w:p w14:paraId="4A810DB1" w14:textId="77777777" w:rsidR="008B4096" w:rsidRDefault="008B4096" w:rsidP="008B4096">
            <w:pPr>
              <w:rPr>
                <w:rFonts w:ascii="Calibri" w:eastAsia="Calibri" w:hAnsi="Calibri" w:cs="Calibri"/>
                <w:szCs w:val="24"/>
              </w:rPr>
            </w:pPr>
            <w:r>
              <w:rPr>
                <w:rFonts w:eastAsia="Calibri" w:cs="Calibri"/>
                <w:szCs w:val="24"/>
              </w:rPr>
              <w:t>For each section provide appropriate illustrations or screenshots to clearly show the reader how your intended mechanics will work or how your levels are structured, and the challenges / puzzles work for example.</w:t>
            </w:r>
          </w:p>
          <w:p w14:paraId="53F70C67" w14:textId="77777777" w:rsidR="008B4096" w:rsidRDefault="008B4096" w:rsidP="008B4096">
            <w:r>
              <w:lastRenderedPageBreak/>
              <w:t>In addition to the main design and associated appendices listed in the GDD template, your GDD must also contain the following additional appendices…</w:t>
            </w:r>
          </w:p>
          <w:p w14:paraId="47A3A1BC" w14:textId="77777777" w:rsidR="008B4096" w:rsidRDefault="008B4096" w:rsidP="008B4096">
            <w:pPr>
              <w:pStyle w:val="ListParagraph"/>
              <w:numPr>
                <w:ilvl w:val="0"/>
                <w:numId w:val="28"/>
              </w:numPr>
              <w:suppressAutoHyphens/>
              <w:spacing w:before="0" w:after="160"/>
              <w:contextualSpacing/>
              <w:jc w:val="both"/>
            </w:pPr>
            <w:r>
              <w:rPr>
                <w:i/>
                <w:iCs/>
              </w:rPr>
              <w:t xml:space="preserve">Appendix 1: </w:t>
            </w:r>
            <w:r>
              <w:t>The one-page concept outline developed in the first couple of weeks of the module.</w:t>
            </w:r>
          </w:p>
          <w:p w14:paraId="6B808CB9" w14:textId="77777777" w:rsidR="008B4096" w:rsidRDefault="008B4096" w:rsidP="008B4096">
            <w:pPr>
              <w:pStyle w:val="ListParagraph"/>
              <w:numPr>
                <w:ilvl w:val="0"/>
                <w:numId w:val="28"/>
              </w:numPr>
              <w:suppressAutoHyphens/>
              <w:spacing w:before="0" w:after="160"/>
              <w:contextualSpacing/>
              <w:jc w:val="both"/>
            </w:pPr>
            <w:r>
              <w:rPr>
                <w:rFonts w:eastAsia="Calibri" w:cs="Calibri"/>
                <w:i/>
                <w:iCs/>
                <w:szCs w:val="24"/>
              </w:rPr>
              <w:t xml:space="preserve">Appendix 2: </w:t>
            </w:r>
            <w:r>
              <w:rPr>
                <w:rFonts w:eastAsia="Calibri" w:cs="Calibri"/>
                <w:szCs w:val="24"/>
              </w:rPr>
              <w:t>An overview of any Intellectual Property (IP) and ethical issues identified as being relevant for your chosen game.</w:t>
            </w:r>
          </w:p>
          <w:p w14:paraId="3DA396D5" w14:textId="77777777" w:rsidR="008B4096" w:rsidRDefault="008B4096" w:rsidP="008B4096">
            <w:pPr>
              <w:pStyle w:val="ListParagraph"/>
              <w:numPr>
                <w:ilvl w:val="0"/>
                <w:numId w:val="28"/>
              </w:numPr>
              <w:suppressAutoHyphens/>
              <w:spacing w:before="0" w:after="160"/>
              <w:contextualSpacing/>
              <w:jc w:val="both"/>
            </w:pPr>
            <w:r>
              <w:rPr>
                <w:rFonts w:eastAsia="Calibri" w:cs="Calibri"/>
                <w:i/>
                <w:iCs/>
                <w:szCs w:val="24"/>
              </w:rPr>
              <w:t xml:space="preserve">Appendix 3: </w:t>
            </w:r>
            <w:r>
              <w:rPr>
                <w:rFonts w:eastAsia="Calibri" w:cs="Calibri"/>
                <w:szCs w:val="24"/>
              </w:rPr>
              <w:t>A draft production plan</w:t>
            </w:r>
          </w:p>
          <w:p w14:paraId="47DE4C82" w14:textId="77777777" w:rsidR="008B4096" w:rsidRPr="00C052D1" w:rsidRDefault="008B4096" w:rsidP="008B4096">
            <w:pPr>
              <w:pStyle w:val="ListParagraph"/>
              <w:numPr>
                <w:ilvl w:val="0"/>
                <w:numId w:val="28"/>
              </w:numPr>
              <w:suppressAutoHyphens/>
              <w:spacing w:before="0" w:after="160"/>
              <w:contextualSpacing/>
              <w:jc w:val="both"/>
            </w:pPr>
            <w:r w:rsidRPr="000227D0">
              <w:rPr>
                <w:rFonts w:eastAsia="Calibri" w:cs="Calibri"/>
                <w:i/>
                <w:iCs/>
                <w:szCs w:val="24"/>
              </w:rPr>
              <w:t>Appendix 4</w:t>
            </w:r>
            <w:r>
              <w:rPr>
                <w:rFonts w:eastAsia="Calibri" w:cs="Calibri"/>
                <w:szCs w:val="24"/>
              </w:rPr>
              <w:t xml:space="preserve">: </w:t>
            </w:r>
            <w:r>
              <w:rPr>
                <w:rFonts w:cs="Calibri"/>
                <w:szCs w:val="24"/>
              </w:rPr>
              <w:t>T</w:t>
            </w:r>
            <w:r>
              <w:rPr>
                <w:rFonts w:eastAsia="Calibri" w:cs="Calibri"/>
                <w:szCs w:val="24"/>
              </w:rPr>
              <w:t xml:space="preserve">he contribution of each team member to the design document.  This can be shown as a table of activities or features implemented with student name(s) listed against these.  </w:t>
            </w:r>
          </w:p>
          <w:p w14:paraId="109647B6" w14:textId="3629FCFB" w:rsidR="008B4096" w:rsidRPr="00775C58" w:rsidRDefault="008B4096" w:rsidP="008B4096">
            <w:pPr>
              <w:rPr>
                <w:i/>
                <w:iCs/>
                <w:color w:val="133350"/>
              </w:rPr>
            </w:pPr>
            <w:r w:rsidRPr="00AC3501">
              <w:rPr>
                <w:rFonts w:cs="Calibri"/>
                <w:i/>
                <w:iCs/>
                <w:szCs w:val="24"/>
              </w:rPr>
              <w:t>Appendix 5</w:t>
            </w:r>
            <w:r w:rsidRPr="00AC3501">
              <w:rPr>
                <w:rFonts w:cs="Calibri"/>
                <w:szCs w:val="24"/>
              </w:rPr>
              <w:t xml:space="preserve">: A list of </w:t>
            </w:r>
            <w:r w:rsidRPr="00044387">
              <w:rPr>
                <w:rFonts w:cs="Calibri"/>
                <w:b/>
                <w:bCs/>
                <w:szCs w:val="24"/>
              </w:rPr>
              <w:t>references</w:t>
            </w:r>
            <w:r w:rsidRPr="00AC3501">
              <w:rPr>
                <w:rFonts w:cs="Calibri"/>
                <w:szCs w:val="24"/>
              </w:rPr>
              <w:t xml:space="preserve"> you have used throughout the document.  Please be sure to use the </w:t>
            </w:r>
            <w:r w:rsidRPr="00044387">
              <w:rPr>
                <w:rFonts w:cs="Calibri"/>
                <w:b/>
                <w:bCs/>
                <w:szCs w:val="24"/>
              </w:rPr>
              <w:t>Harvard</w:t>
            </w:r>
            <w:r w:rsidRPr="00AC3501">
              <w:rPr>
                <w:rFonts w:cs="Calibri"/>
                <w:szCs w:val="24"/>
              </w:rPr>
              <w:t xml:space="preserve"> referencing system. </w:t>
            </w:r>
          </w:p>
        </w:tc>
      </w:tr>
      <w:tr w:rsidR="006C15CF" w:rsidRPr="00775C58" w14:paraId="0EA8C6AA" w14:textId="77777777" w:rsidTr="008B4096">
        <w:trPr>
          <w:tblCellSpacing w:w="56" w:type="dxa"/>
        </w:trPr>
        <w:tc>
          <w:tcPr>
            <w:tcW w:w="2358"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482" w:type="pct"/>
            <w:tcBorders>
              <w:top w:val="nil"/>
              <w:left w:val="nil"/>
              <w:bottom w:val="nil"/>
              <w:right w:val="nil"/>
            </w:tcBorders>
            <w:shd w:val="clear" w:color="auto" w:fill="E4F7FC" w:themeFill="accent1" w:themeFillTint="33"/>
          </w:tcPr>
          <w:p w14:paraId="179D7546" w14:textId="41068179" w:rsidR="006C15CF" w:rsidRPr="00775C58" w:rsidRDefault="00065514" w:rsidP="006C15CF">
            <w:pPr>
              <w:rPr>
                <w:color w:val="133350"/>
              </w:rPr>
            </w:pPr>
            <w:r>
              <w:rPr>
                <w:color w:val="133350"/>
              </w:rPr>
              <w:t>1600 words (</w:t>
            </w:r>
            <w:r w:rsidRPr="006E5481">
              <w:rPr>
                <w:b/>
                <w:bCs/>
                <w:color w:val="133350"/>
              </w:rPr>
              <w:t>per team member</w:t>
            </w:r>
            <w:r>
              <w:rPr>
                <w:color w:val="133350"/>
              </w:rPr>
              <w:t>)</w:t>
            </w:r>
          </w:p>
        </w:tc>
      </w:tr>
      <w:tr w:rsidR="006C15CF" w:rsidRPr="00775C58" w14:paraId="7E40BD72" w14:textId="77777777" w:rsidTr="006C15CF">
        <w:trPr>
          <w:trHeight w:val="608"/>
          <w:tblCellSpacing w:w="56" w:type="dxa"/>
        </w:trPr>
        <w:tc>
          <w:tcPr>
            <w:tcW w:w="4893" w:type="pct"/>
            <w:gridSpan w:val="2"/>
            <w:tcBorders>
              <w:top w:val="nil"/>
              <w:left w:val="nil"/>
              <w:bottom w:val="nil"/>
              <w:right w:val="nil"/>
            </w:tcBorders>
          </w:tcPr>
          <w:p w14:paraId="79E917BE" w14:textId="755E3EF2" w:rsidR="006C15CF" w:rsidRPr="00775C58" w:rsidRDefault="006C15CF" w:rsidP="006C15CF">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14B0AE23"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1FAE81CE" w14:textId="77777777" w:rsidR="00065514" w:rsidRDefault="00065514" w:rsidP="00065514">
            <w:pPr>
              <w:widowControl w:val="0"/>
              <w:rPr>
                <w:color w:val="133350"/>
              </w:rPr>
            </w:pPr>
            <w:r w:rsidRPr="00B8325B">
              <w:rPr>
                <w:b/>
                <w:bCs/>
                <w:color w:val="133350"/>
              </w:rPr>
              <w:t>Prototype</w:t>
            </w:r>
            <w:r>
              <w:rPr>
                <w:color w:val="133350"/>
              </w:rPr>
              <w:t xml:space="preserve"> – An incomplete version of the software (or Game) developed to explore technological boundaries, techniques, libraries or user experience (e.g. gameplay).</w:t>
            </w:r>
          </w:p>
          <w:p w14:paraId="04B689FD" w14:textId="77777777" w:rsidR="00065514" w:rsidRDefault="00065514" w:rsidP="00065514">
            <w:pPr>
              <w:widowControl w:val="0"/>
              <w:rPr>
                <w:color w:val="133350"/>
              </w:rPr>
            </w:pPr>
          </w:p>
          <w:p w14:paraId="69D873B1" w14:textId="77777777" w:rsidR="00065514" w:rsidRDefault="00065514" w:rsidP="00065514">
            <w:pPr>
              <w:widowControl w:val="0"/>
              <w:rPr>
                <w:color w:val="133350"/>
              </w:rPr>
            </w:pPr>
            <w:r w:rsidRPr="00B8325B">
              <w:rPr>
                <w:b/>
                <w:bCs/>
                <w:color w:val="133350"/>
              </w:rPr>
              <w:t>Feature</w:t>
            </w:r>
            <w:r>
              <w:rPr>
                <w:color w:val="133350"/>
              </w:rPr>
              <w:t xml:space="preserve"> – A distinct software behaviour or game mechanic.</w:t>
            </w:r>
          </w:p>
          <w:p w14:paraId="2FDB43C4" w14:textId="77777777" w:rsidR="00065514" w:rsidRDefault="00065514" w:rsidP="00065514">
            <w:pPr>
              <w:widowControl w:val="0"/>
              <w:rPr>
                <w:color w:val="133350"/>
              </w:rPr>
            </w:pPr>
          </w:p>
          <w:p w14:paraId="09C3705A" w14:textId="77777777" w:rsidR="00065514" w:rsidRDefault="00065514" w:rsidP="00065514">
            <w:pPr>
              <w:widowControl w:val="0"/>
              <w:rPr>
                <w:color w:val="133350"/>
              </w:rPr>
            </w:pPr>
            <w:r w:rsidRPr="00B8325B">
              <w:rPr>
                <w:b/>
                <w:bCs/>
                <w:color w:val="133350"/>
              </w:rPr>
              <w:t>NPC</w:t>
            </w:r>
            <w:r>
              <w:rPr>
                <w:color w:val="133350"/>
              </w:rPr>
              <w:t xml:space="preserve"> – Non-Player Character (AI controlled player).</w:t>
            </w:r>
          </w:p>
          <w:p w14:paraId="29B9DE60" w14:textId="77777777" w:rsidR="00065514" w:rsidRDefault="00065514" w:rsidP="00065514">
            <w:pPr>
              <w:widowControl w:val="0"/>
              <w:rPr>
                <w:color w:val="133350"/>
              </w:rPr>
            </w:pPr>
          </w:p>
          <w:p w14:paraId="5A94CCC2" w14:textId="77777777" w:rsidR="00065514" w:rsidRDefault="00065514" w:rsidP="00065514">
            <w:pPr>
              <w:widowControl w:val="0"/>
              <w:rPr>
                <w:color w:val="133350"/>
              </w:rPr>
            </w:pPr>
            <w:r w:rsidRPr="00B8325B">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w:t>
            </w:r>
          </w:p>
          <w:p w14:paraId="19801E0C" w14:textId="77777777" w:rsidR="00065514" w:rsidRDefault="00065514" w:rsidP="00065514">
            <w:pPr>
              <w:widowControl w:val="0"/>
              <w:rPr>
                <w:color w:val="133350"/>
              </w:rPr>
            </w:pPr>
          </w:p>
          <w:p w14:paraId="630D7797" w14:textId="77777777" w:rsidR="00065514" w:rsidRDefault="00065514" w:rsidP="00065514">
            <w:pPr>
              <w:widowControl w:val="0"/>
              <w:rPr>
                <w:color w:val="133350"/>
              </w:rPr>
            </w:pPr>
            <w:r w:rsidRPr="00B8325B">
              <w:rPr>
                <w:b/>
                <w:bCs/>
                <w:color w:val="133350"/>
              </w:rPr>
              <w:t>VCS</w:t>
            </w:r>
            <w:r>
              <w:rPr>
                <w:color w:val="133350"/>
              </w:rPr>
              <w:t xml:space="preserve"> – Version Control System.  Software used in conjunction with good developer practices to track and manage changes to source code. </w:t>
            </w:r>
          </w:p>
          <w:p w14:paraId="16B1D5C4" w14:textId="77777777" w:rsidR="00065514" w:rsidRDefault="00065514" w:rsidP="00065514">
            <w:pPr>
              <w:rPr>
                <w:b/>
                <w:bCs/>
                <w:color w:val="133350"/>
              </w:rPr>
            </w:pPr>
          </w:p>
          <w:p w14:paraId="3F6287FC" w14:textId="77777777" w:rsidR="00065514" w:rsidRDefault="00065514" w:rsidP="00065514">
            <w:pPr>
              <w:rPr>
                <w:color w:val="133350"/>
              </w:rPr>
            </w:pPr>
            <w:r w:rsidRPr="006E5481">
              <w:rPr>
                <w:b/>
                <w:bCs/>
                <w:color w:val="133350"/>
              </w:rPr>
              <w:t>Multi-disciplinary Skillsets</w:t>
            </w:r>
            <w:r>
              <w:rPr>
                <w:color w:val="133350"/>
              </w:rPr>
              <w:t xml:space="preserve"> – Using a range of skills including 3D modelling, audio development, design and development.</w:t>
            </w:r>
          </w:p>
          <w:p w14:paraId="4207A8D6" w14:textId="77777777" w:rsidR="00065514" w:rsidRDefault="00065514" w:rsidP="00065514">
            <w:pPr>
              <w:rPr>
                <w:color w:val="133350"/>
              </w:rPr>
            </w:pPr>
          </w:p>
          <w:p w14:paraId="3AE4EEDD" w14:textId="77777777" w:rsidR="00065514" w:rsidRDefault="00065514" w:rsidP="00065514">
            <w:pPr>
              <w:rPr>
                <w:color w:val="133350"/>
              </w:rPr>
            </w:pPr>
            <w:r w:rsidRPr="006E5481">
              <w:rPr>
                <w:b/>
                <w:bCs/>
                <w:color w:val="133350"/>
              </w:rPr>
              <w:t>GDD</w:t>
            </w:r>
            <w:r>
              <w:rPr>
                <w:color w:val="133350"/>
              </w:rPr>
              <w:t xml:space="preserve"> – </w:t>
            </w:r>
            <w:r w:rsidRPr="00B8325B">
              <w:rPr>
                <w:color w:val="133350"/>
              </w:rPr>
              <w:t xml:space="preserve">Game Design Document, a document used to describe the aesthetic design of the </w:t>
            </w:r>
            <w:proofErr w:type="gramStart"/>
            <w:r w:rsidRPr="00B8325B">
              <w:rPr>
                <w:color w:val="133350"/>
              </w:rPr>
              <w:t>game</w:t>
            </w:r>
            <w:proofErr w:type="gramEnd"/>
            <w:r w:rsidRPr="00B8325B">
              <w:rPr>
                <w:color w:val="133350"/>
              </w:rPr>
              <w:t xml:space="preserve"> and it’s intended mechanics. This maps out how the game should look and play at the end of development. </w:t>
            </w:r>
            <w:r>
              <w:rPr>
                <w:color w:val="133350"/>
              </w:rPr>
              <w:t>See the included GDD-PRAC1 document for instruction on which sections to focus on.</w:t>
            </w:r>
          </w:p>
          <w:p w14:paraId="4AF9A8E3" w14:textId="77777777" w:rsidR="00065514" w:rsidRDefault="00065514" w:rsidP="00065514">
            <w:pPr>
              <w:rPr>
                <w:color w:val="133350"/>
              </w:rPr>
            </w:pPr>
          </w:p>
          <w:p w14:paraId="66D0DDD6" w14:textId="77777777" w:rsidR="00065514" w:rsidRPr="00775C58" w:rsidRDefault="00065514" w:rsidP="00065514">
            <w:pPr>
              <w:rPr>
                <w:color w:val="133350"/>
              </w:rPr>
            </w:pPr>
            <w:r w:rsidRPr="006E5481">
              <w:rPr>
                <w:b/>
                <w:bCs/>
                <w:color w:val="133350"/>
              </w:rPr>
              <w:t xml:space="preserve">Key Bloom elements: </w:t>
            </w:r>
          </w:p>
          <w:p w14:paraId="75DB3E9E" w14:textId="77777777" w:rsidR="00065514" w:rsidRPr="00775C58" w:rsidRDefault="00065514" w:rsidP="00065514">
            <w:pPr>
              <w:rPr>
                <w:color w:val="133350"/>
              </w:rPr>
            </w:pPr>
          </w:p>
          <w:p w14:paraId="76FE3878" w14:textId="77777777" w:rsidR="00065514" w:rsidRDefault="00065514" w:rsidP="00065514">
            <w:pPr>
              <w:rPr>
                <w:color w:val="133350"/>
              </w:rPr>
            </w:pPr>
            <w:r w:rsidRPr="006E5481">
              <w:rPr>
                <w:b/>
                <w:bCs/>
                <w:color w:val="133350"/>
              </w:rPr>
              <w:t>Comprehension</w:t>
            </w:r>
            <w:r>
              <w:rPr>
                <w:color w:val="133350"/>
              </w:rPr>
              <w:t xml:space="preserve"> – Demonstrate key aspects needed for the GDD</w:t>
            </w:r>
          </w:p>
          <w:p w14:paraId="11C94437" w14:textId="77777777" w:rsidR="00065514" w:rsidRPr="00775C58" w:rsidRDefault="00065514" w:rsidP="00065514">
            <w:pPr>
              <w:rPr>
                <w:color w:val="133350"/>
              </w:rPr>
            </w:pPr>
            <w:r w:rsidRPr="006E5481">
              <w:rPr>
                <w:b/>
                <w:bCs/>
                <w:color w:val="133350"/>
              </w:rPr>
              <w:t>Analysis</w:t>
            </w:r>
            <w:r>
              <w:rPr>
                <w:color w:val="133350"/>
              </w:rPr>
              <w:t xml:space="preserve"> – Comparing and contrasting different methods of interaction and navigation</w:t>
            </w:r>
          </w:p>
          <w:p w14:paraId="714AA5C1" w14:textId="77777777" w:rsidR="00065514" w:rsidRDefault="00065514" w:rsidP="00065514">
            <w:pPr>
              <w:rPr>
                <w:color w:val="133350"/>
              </w:rPr>
            </w:pPr>
            <w:r w:rsidRPr="006E5481">
              <w:rPr>
                <w:b/>
                <w:bCs/>
                <w:color w:val="133350"/>
              </w:rPr>
              <w:t>Synthesis</w:t>
            </w:r>
            <w:r>
              <w:rPr>
                <w:color w:val="133350"/>
              </w:rPr>
              <w:t xml:space="preserve"> – Building the GDD around outcomes of analysis</w:t>
            </w:r>
          </w:p>
          <w:p w14:paraId="57C5CAA8" w14:textId="77777777" w:rsidR="00065514" w:rsidRDefault="00065514" w:rsidP="00065514">
            <w:pPr>
              <w:rPr>
                <w:color w:val="133350"/>
              </w:rPr>
            </w:pPr>
          </w:p>
          <w:p w14:paraId="59FC7E73" w14:textId="77777777" w:rsidR="00065514" w:rsidRDefault="00065514" w:rsidP="00065514">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468BDF70" w14:textId="77777777" w:rsidR="00065514" w:rsidRDefault="00065514" w:rsidP="00065514">
            <w:pPr>
              <w:widowControl w:val="0"/>
              <w:rPr>
                <w:color w:val="133350"/>
              </w:rPr>
            </w:pPr>
          </w:p>
          <w:p w14:paraId="7F07A779" w14:textId="77777777" w:rsidR="00065514" w:rsidRPr="009919E5" w:rsidRDefault="00065514" w:rsidP="00065514">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63B0BA5A" w14:textId="77777777" w:rsidR="00065514" w:rsidRPr="009919E5" w:rsidRDefault="00065514" w:rsidP="00065514">
            <w:pPr>
              <w:widowControl w:val="0"/>
              <w:rPr>
                <w:color w:val="133350"/>
              </w:rPr>
            </w:pPr>
          </w:p>
          <w:p w14:paraId="0DE9F008" w14:textId="77777777" w:rsidR="00065514" w:rsidRPr="009919E5" w:rsidRDefault="00065514" w:rsidP="00065514">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w:t>
            </w:r>
            <w:proofErr w:type="gramStart"/>
            <w:r w:rsidRPr="009919E5">
              <w:rPr>
                <w:color w:val="133350"/>
              </w:rPr>
              <w:t>this impacts</w:t>
            </w:r>
            <w:proofErr w:type="gramEnd"/>
            <w:r w:rsidRPr="009919E5">
              <w:rPr>
                <w:color w:val="133350"/>
              </w:rPr>
              <w:t xml:space="preserve"> on a given scenario, task or project. </w:t>
            </w:r>
          </w:p>
          <w:p w14:paraId="62AA1482" w14:textId="77777777" w:rsidR="00065514" w:rsidRPr="009919E5" w:rsidRDefault="00065514" w:rsidP="00065514">
            <w:pPr>
              <w:widowControl w:val="0"/>
              <w:rPr>
                <w:color w:val="133350"/>
              </w:rPr>
            </w:pPr>
          </w:p>
          <w:p w14:paraId="31E1A282" w14:textId="77777777" w:rsidR="00065514" w:rsidRPr="009919E5" w:rsidRDefault="00065514" w:rsidP="00065514">
            <w:pPr>
              <w:widowControl w:val="0"/>
              <w:rPr>
                <w:color w:val="133350"/>
              </w:rPr>
            </w:pPr>
            <w:r w:rsidRPr="009919E5">
              <w:rPr>
                <w:b/>
                <w:bCs/>
                <w:color w:val="133350"/>
              </w:rPr>
              <w:t>Critically Evaluate</w:t>
            </w:r>
            <w:r w:rsidRPr="009919E5">
              <w:rPr>
                <w:color w:val="133350"/>
              </w:rPr>
              <w:t xml:space="preserve"> – </w:t>
            </w:r>
            <w:proofErr w:type="gramStart"/>
            <w:r w:rsidRPr="009919E5">
              <w:rPr>
                <w:color w:val="133350"/>
              </w:rPr>
              <w:t>Evaluate, but</w:t>
            </w:r>
            <w:proofErr w:type="gramEnd"/>
            <w:r w:rsidRPr="009919E5">
              <w:rPr>
                <w:color w:val="133350"/>
              </w:rPr>
              <w:t xml:space="preserve"> showing how judgements vary from different perspectives and how some judgements are stronger than others. This often means creating an objective, reasoned argument for your overall case, based on the evaluation from different perspectives. </w:t>
            </w:r>
          </w:p>
          <w:p w14:paraId="3824228E" w14:textId="77777777" w:rsidR="00065514" w:rsidRPr="009919E5" w:rsidRDefault="00065514" w:rsidP="00065514">
            <w:pPr>
              <w:widowControl w:val="0"/>
              <w:rPr>
                <w:color w:val="133350"/>
              </w:rPr>
            </w:pPr>
          </w:p>
          <w:p w14:paraId="65E8B164" w14:textId="0E919040" w:rsidR="0090240E" w:rsidRPr="00775C58" w:rsidRDefault="00065514" w:rsidP="00065514">
            <w:pPr>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tc>
      </w:tr>
    </w:tbl>
    <w:p w14:paraId="6D1B6E5A" w14:textId="026010E6" w:rsidR="0090240E"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2"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3"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4">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5">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6"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77777777" w:rsidR="005B7DDC" w:rsidRDefault="005B7DDC" w:rsidP="005B7DDC">
            <w:pPr>
              <w:rPr>
                <w:color w:val="133350"/>
              </w:rPr>
            </w:pP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lastRenderedPageBreak/>
                    <w:t xml:space="preserve">Any support gained from AI should be acknowledged in a statement at the end of the assignment, making clear what the support was, and how you used it and developed it for your own work. Example statements are available in the </w:t>
                  </w:r>
                  <w:hyperlink r:id="rId17">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27BE3355" w14:textId="77777777" w:rsidR="00DC061F" w:rsidRDefault="00DC061F"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2" w:name="_Toc66445311"/>
      <w:bookmarkStart w:id="3" w:name="_Toc203573727"/>
      <w:bookmarkStart w:id="4" w:name="_Toc203649286"/>
      <w:r w:rsidRPr="00750CD1">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500975D2" w14:textId="77777777" w:rsidTr="00CA6346">
        <w:trPr>
          <w:tblCellSpacing w:w="56" w:type="dxa"/>
        </w:trPr>
        <w:tc>
          <w:tcPr>
            <w:tcW w:w="1191" w:type="pct"/>
          </w:tcPr>
          <w:p w14:paraId="1D7DF5BD" w14:textId="77777777" w:rsidR="00CA6346" w:rsidRPr="00775C58" w:rsidRDefault="00CA6346" w:rsidP="00C94830">
            <w:pPr>
              <w:pStyle w:val="Title"/>
            </w:pPr>
            <w:r w:rsidRPr="00775C58">
              <w:t>Submission Deadline:</w:t>
            </w:r>
          </w:p>
        </w:tc>
        <w:tc>
          <w:tcPr>
            <w:tcW w:w="1169" w:type="pct"/>
            <w:shd w:val="clear" w:color="auto" w:fill="FFDADF"/>
            <w:vAlign w:val="center"/>
          </w:tcPr>
          <w:p w14:paraId="044925B6" w14:textId="77777777"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vAlign w:val="center"/>
          </w:tcPr>
          <w:p w14:paraId="053866A0" w14:textId="77777777" w:rsidR="00CA6346" w:rsidRDefault="002D3861" w:rsidP="00CA6346">
            <w:pPr>
              <w:pStyle w:val="Title"/>
            </w:pPr>
            <w:r>
              <w:t xml:space="preserve">Estimated </w:t>
            </w:r>
            <w:r w:rsidR="00CA6346">
              <w:t xml:space="preserve">Feedback </w:t>
            </w:r>
          </w:p>
          <w:p w14:paraId="5FC5C1BE" w14:textId="77777777" w:rsidR="00CA6346" w:rsidRPr="00775C58" w:rsidRDefault="00CA6346" w:rsidP="00CA6346">
            <w:pPr>
              <w:pStyle w:val="Title"/>
            </w:pPr>
            <w:r>
              <w:t>Return Date</w:t>
            </w:r>
          </w:p>
        </w:tc>
        <w:tc>
          <w:tcPr>
            <w:tcW w:w="1173" w:type="pct"/>
            <w:shd w:val="clear" w:color="auto" w:fill="FFDADF"/>
            <w:vAlign w:val="center"/>
          </w:tcPr>
          <w:p w14:paraId="40A68A03"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3C127ABC" w14:textId="77777777" w:rsidTr="00CA6346">
        <w:trPr>
          <w:tblCellSpacing w:w="56" w:type="dxa"/>
        </w:trPr>
        <w:tc>
          <w:tcPr>
            <w:tcW w:w="1191"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69"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4A3706F3" w14:textId="77777777" w:rsidR="00CA6346" w:rsidRPr="00775C58" w:rsidRDefault="00CA6346" w:rsidP="003A1E95">
            <w:pPr>
              <w:rPr>
                <w:color w:val="133350"/>
              </w:rPr>
            </w:pPr>
          </w:p>
        </w:tc>
      </w:tr>
      <w:tr w:rsidR="00775C58" w:rsidRPr="00775C58" w14:paraId="5DB2ED81" w14:textId="77777777" w:rsidTr="00CA6346">
        <w:trPr>
          <w:tblCellSpacing w:w="56" w:type="dxa"/>
        </w:trPr>
        <w:tc>
          <w:tcPr>
            <w:tcW w:w="1191" w:type="pct"/>
          </w:tcPr>
          <w:p w14:paraId="2BFB4BB3" w14:textId="77777777" w:rsidR="0090240E" w:rsidRPr="00775C58" w:rsidRDefault="0090240E" w:rsidP="00C94830">
            <w:pPr>
              <w:pStyle w:val="Title"/>
            </w:pPr>
            <w:r w:rsidRPr="00775C58">
              <w:t>Moodle/Turnitin:</w:t>
            </w:r>
          </w:p>
        </w:tc>
        <w:tc>
          <w:tcPr>
            <w:tcW w:w="3649"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CA6346">
        <w:trPr>
          <w:tblCellSpacing w:w="56" w:type="dxa"/>
        </w:trPr>
        <w:tc>
          <w:tcPr>
            <w:tcW w:w="1191" w:type="pct"/>
          </w:tcPr>
          <w:p w14:paraId="344E4AA0" w14:textId="77777777" w:rsidR="0090240E" w:rsidRPr="00775C58" w:rsidRDefault="0090240E" w:rsidP="00C94830">
            <w:pPr>
              <w:pStyle w:val="Title"/>
            </w:pPr>
            <w:r w:rsidRPr="00775C58">
              <w:t>File Format:</w:t>
            </w:r>
          </w:p>
        </w:tc>
        <w:tc>
          <w:tcPr>
            <w:tcW w:w="3649" w:type="pct"/>
            <w:gridSpan w:val="3"/>
          </w:tcPr>
          <w:p w14:paraId="0240DEF1" w14:textId="759443B7" w:rsidR="0090240E" w:rsidRDefault="00065514" w:rsidP="003A1E95">
            <w:pPr>
              <w:rPr>
                <w:color w:val="133350"/>
              </w:rPr>
            </w:pPr>
            <w:r w:rsidRPr="00775C58">
              <w:rPr>
                <w:color w:val="133350"/>
              </w:rPr>
              <w:t>The assessment must be submitted through the Turnitin submission point in Moodle.</w:t>
            </w:r>
            <w:r>
              <w:rPr>
                <w:color w:val="133350"/>
              </w:rPr>
              <w:t xml:space="preserve">  You can use any support file type for your report (Word, PDF for example).</w:t>
            </w:r>
          </w:p>
          <w:p w14:paraId="31FDEDB0" w14:textId="77777777" w:rsidR="00065514" w:rsidRPr="00775C58" w:rsidRDefault="00065514"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0FAD86E3" w:rsidR="005237C9" w:rsidRPr="00775C58" w:rsidRDefault="00F734D1" w:rsidP="005237C9">
            <w:pPr>
              <w:jc w:val="center"/>
              <w:rPr>
                <w:b/>
                <w:bCs/>
                <w:color w:val="133350"/>
              </w:rPr>
            </w:pPr>
            <w:r>
              <w:rPr>
                <w:b/>
                <w:bCs/>
                <w:color w:val="133350"/>
              </w:rPr>
              <w:t>Group name</w:t>
            </w:r>
            <w:r w:rsidR="0090240E" w:rsidRPr="00775C58">
              <w:rPr>
                <w:b/>
                <w:bCs/>
                <w:color w:val="133350"/>
              </w:rPr>
              <w:t>, module code and assessment ID,</w:t>
            </w:r>
          </w:p>
          <w:p w14:paraId="55DA0725" w14:textId="3105A45E" w:rsidR="0090240E" w:rsidRPr="00775C58" w:rsidRDefault="0090240E" w:rsidP="005237C9">
            <w:pPr>
              <w:jc w:val="center"/>
              <w:rPr>
                <w:b/>
                <w:bCs/>
                <w:color w:val="133350"/>
              </w:rPr>
            </w:pPr>
            <w:r w:rsidRPr="00775C58">
              <w:rPr>
                <w:b/>
                <w:bCs/>
                <w:color w:val="133350"/>
              </w:rPr>
              <w:t xml:space="preserve">e.g.  </w:t>
            </w:r>
            <w:r w:rsidR="00F734D1">
              <w:rPr>
                <w:b/>
                <w:bCs/>
                <w:color w:val="133350"/>
              </w:rPr>
              <w:t>TeamOneGDV5000_</w:t>
            </w:r>
            <w:r w:rsidR="00065514">
              <w:rPr>
                <w:b/>
                <w:bCs/>
                <w:color w:val="133350"/>
              </w:rPr>
              <w:t>WRIT</w:t>
            </w:r>
            <w:r w:rsidRPr="00775C58">
              <w:rPr>
                <w:b/>
                <w:bCs/>
                <w:color w:val="133350"/>
              </w:rPr>
              <w:t>1</w:t>
            </w:r>
          </w:p>
        </w:tc>
      </w:tr>
      <w:tr w:rsidR="00E62E6B" w:rsidRPr="00775C58" w14:paraId="29235B2F" w14:textId="77777777" w:rsidTr="00CA6346">
        <w:trPr>
          <w:tblCellSpacing w:w="56" w:type="dxa"/>
        </w:trPr>
        <w:tc>
          <w:tcPr>
            <w:tcW w:w="1191" w:type="pct"/>
          </w:tcPr>
          <w:p w14:paraId="4404ECFE" w14:textId="77777777" w:rsidR="00E62E6B" w:rsidRPr="00775C58" w:rsidRDefault="00E62E6B" w:rsidP="00C94830">
            <w:pPr>
              <w:pStyle w:val="Title"/>
            </w:pPr>
            <w:r>
              <w:t>Late Submission Window Eligibility</w:t>
            </w:r>
          </w:p>
        </w:tc>
        <w:tc>
          <w:tcPr>
            <w:tcW w:w="3649"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CA6346">
        <w:trPr>
          <w:tblCellSpacing w:w="56" w:type="dxa"/>
        </w:trPr>
        <w:tc>
          <w:tcPr>
            <w:tcW w:w="1191" w:type="pct"/>
          </w:tcPr>
          <w:p w14:paraId="4C6DDF28" w14:textId="77777777" w:rsidR="00D62BF1" w:rsidRPr="00775C58" w:rsidRDefault="00D62BF1" w:rsidP="00C94830">
            <w:pPr>
              <w:pStyle w:val="Title"/>
            </w:pPr>
            <w:r w:rsidRPr="00775C58">
              <w:t>Feedback</w:t>
            </w:r>
          </w:p>
        </w:tc>
        <w:tc>
          <w:tcPr>
            <w:tcW w:w="3649"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8"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19"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444729C6" w14:textId="1CE82F2F" w:rsidR="000B2AB0" w:rsidRPr="00775C58" w:rsidRDefault="592DB552" w:rsidP="00C24519">
      <w:pPr>
        <w:pStyle w:val="Heading1"/>
      </w:pPr>
      <w:bookmarkStart w:id="5" w:name="_Toc66445312"/>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1733912C" w14:textId="77777777"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lastRenderedPageBreak/>
              <w:t xml:space="preserve">[LO1] </w:t>
            </w:r>
            <w:r w:rsidRPr="00024FAE">
              <w:rPr>
                <w:color w:val="auto"/>
              </w:rPr>
              <w:t>Analyse core and non-core game mechanics and their associated design patterns by identifying, designing, implementing, testing, evaluating and refining mechanics from a given game design.</w:t>
            </w:r>
          </w:p>
          <w:p w14:paraId="305501FA" w14:textId="77777777" w:rsidR="000756E2" w:rsidRPr="00024FAE" w:rsidRDefault="000756E2" w:rsidP="000756E2">
            <w:pPr>
              <w:widowControl w:val="0"/>
              <w:suppressAutoHyphens/>
              <w:spacing w:line="276" w:lineRule="auto"/>
              <w:ind w:left="720"/>
              <w:jc w:val="both"/>
              <w:rPr>
                <w:color w:val="auto"/>
              </w:rPr>
            </w:pPr>
          </w:p>
          <w:p w14:paraId="66F347A2" w14:textId="40B78DCE"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t xml:space="preserve">[LO2] </w:t>
            </w:r>
            <w:r w:rsidRPr="00024FAE">
              <w:rPr>
                <w:color w:val="auto"/>
              </w:rPr>
              <w:t>Demonstrate the ability to manage each stage of the game development process by working within a multi-disciplinary team to develop and present a game project to different stakeholders.</w:t>
            </w:r>
          </w:p>
          <w:p w14:paraId="7EFF3AF6" w14:textId="77777777" w:rsidR="000756E2" w:rsidRPr="00024FAE" w:rsidRDefault="000756E2" w:rsidP="000756E2">
            <w:pPr>
              <w:pStyle w:val="ListParagraph"/>
              <w:numPr>
                <w:ilvl w:val="0"/>
                <w:numId w:val="0"/>
              </w:numPr>
              <w:ind w:left="720"/>
              <w:rPr>
                <w:color w:val="auto"/>
              </w:rPr>
            </w:pPr>
          </w:p>
          <w:p w14:paraId="1E100FA9" w14:textId="77777777"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t>[LO3]</w:t>
            </w:r>
            <w:r w:rsidRPr="00024FAE">
              <w:rPr>
                <w:color w:val="auto"/>
                <w:lang w:eastAsia="en-GB"/>
              </w:rPr>
              <w:t xml:space="preserve"> </w:t>
            </w:r>
            <w:r w:rsidRPr="00024FAE">
              <w:rPr>
                <w:color w:val="auto"/>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693578E5" w14:textId="77777777" w:rsidR="000756E2" w:rsidRPr="00024FAE" w:rsidRDefault="000756E2" w:rsidP="000756E2">
            <w:pPr>
              <w:rPr>
                <w:color w:val="auto"/>
              </w:rPr>
            </w:pPr>
          </w:p>
          <w:p w14:paraId="436BD35D" w14:textId="5239243B" w:rsidR="000756E2" w:rsidRPr="00024FAE" w:rsidRDefault="000756E2" w:rsidP="000756E2">
            <w:pPr>
              <w:widowControl w:val="0"/>
              <w:numPr>
                <w:ilvl w:val="0"/>
                <w:numId w:val="27"/>
              </w:numPr>
              <w:suppressAutoHyphens/>
              <w:spacing w:line="276" w:lineRule="auto"/>
              <w:jc w:val="both"/>
              <w:rPr>
                <w:color w:val="auto"/>
              </w:rPr>
            </w:pPr>
            <w:r w:rsidRPr="00024FAE">
              <w:rPr>
                <w:color w:val="auto"/>
              </w:rPr>
              <w:t xml:space="preserve">[LO4] </w:t>
            </w:r>
            <w:r w:rsidR="00065514" w:rsidRPr="00024FAE">
              <w:rPr>
                <w:color w:val="auto"/>
              </w:rPr>
              <w:t xml:space="preserve">Research and critically evaluate sources of information for quality and relevance to the project. </w:t>
            </w:r>
            <w:r w:rsidRPr="00024FAE">
              <w:rPr>
                <w:color w:val="auto"/>
              </w:rPr>
              <w:t xml:space="preserve"> </w:t>
            </w:r>
          </w:p>
          <w:p w14:paraId="1A987F63" w14:textId="77777777" w:rsidR="000756E2" w:rsidRPr="00024FAE" w:rsidRDefault="000756E2" w:rsidP="000756E2">
            <w:pPr>
              <w:pStyle w:val="ListParagraph"/>
              <w:numPr>
                <w:ilvl w:val="0"/>
                <w:numId w:val="0"/>
              </w:numPr>
              <w:ind w:left="720"/>
              <w:rPr>
                <w:color w:val="auto"/>
              </w:rPr>
            </w:pPr>
          </w:p>
          <w:p w14:paraId="769C97EF" w14:textId="09362BFA" w:rsidR="00D62BF1" w:rsidRPr="00024FAE" w:rsidRDefault="000756E2" w:rsidP="000756E2">
            <w:pPr>
              <w:widowControl w:val="0"/>
              <w:numPr>
                <w:ilvl w:val="0"/>
                <w:numId w:val="27"/>
              </w:numPr>
              <w:suppressAutoHyphens/>
              <w:spacing w:line="276" w:lineRule="auto"/>
              <w:jc w:val="both"/>
              <w:rPr>
                <w:color w:val="auto"/>
              </w:rPr>
            </w:pPr>
            <w:r w:rsidRPr="00024FAE">
              <w:rPr>
                <w:color w:val="auto"/>
              </w:rPr>
              <w:t xml:space="preserve">[LO5] </w:t>
            </w:r>
            <w:r w:rsidR="00065514" w:rsidRPr="00024FAE">
              <w:rPr>
                <w:color w:val="auto"/>
              </w:rPr>
              <w:t>Utilise good practice and demonstrate knowledge of organisational planning techniques.</w:t>
            </w:r>
            <w:r w:rsidRPr="00024FAE">
              <w:rPr>
                <w:color w:val="auto"/>
              </w:rPr>
              <w:t xml:space="preserv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6EFFA48F" w:rsidR="00D62BF1" w:rsidRPr="000756E2" w:rsidRDefault="000756E2" w:rsidP="008607A7">
            <w:pPr>
              <w:pStyle w:val="ListParagraph"/>
              <w:numPr>
                <w:ilvl w:val="0"/>
                <w:numId w:val="4"/>
              </w:numPr>
            </w:pPr>
            <w:r>
              <w:rPr>
                <w:rFonts w:eastAsia="Calibri" w:cs="Calibri"/>
                <w:szCs w:val="24"/>
              </w:rPr>
              <w:t xml:space="preserve">A </w:t>
            </w:r>
            <w:r w:rsidR="00065514">
              <w:rPr>
                <w:rFonts w:eastAsia="Calibri" w:cs="Calibri"/>
                <w:szCs w:val="24"/>
              </w:rPr>
              <w:t>Game Design Document</w:t>
            </w:r>
            <w:r>
              <w:rPr>
                <w:rFonts w:eastAsia="Calibri" w:cs="Calibri"/>
                <w:szCs w:val="24"/>
              </w:rPr>
              <w:t xml:space="preserve"> will be produced</w:t>
            </w:r>
            <w:r w:rsidR="00065514">
              <w:rPr>
                <w:rFonts w:eastAsia="Calibri" w:cs="Calibri"/>
                <w:szCs w:val="24"/>
              </w:rPr>
              <w:t xml:space="preserve"> to recognised industry standards</w:t>
            </w:r>
            <w:r>
              <w:rPr>
                <w:rFonts w:eastAsia="Calibri" w:cs="Calibri"/>
                <w:szCs w:val="24"/>
              </w:rPr>
              <w:t>.</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195ADB15" w14:textId="77777777" w:rsidTr="6E9AC4E1">
        <w:trPr>
          <w:trHeight w:val="5687"/>
          <w:tblCellSpacing w:w="56" w:type="dxa"/>
        </w:trPr>
        <w:tc>
          <w:tcPr>
            <w:tcW w:w="4893" w:type="pct"/>
            <w:shd w:val="clear" w:color="auto" w:fill="E4F7FC" w:themeFill="accent1" w:themeFillTint="33"/>
          </w:tcPr>
          <w:tbl>
            <w:tblPr>
              <w:tblStyle w:val="TableGrid"/>
              <w:tblW w:w="9026" w:type="dxa"/>
              <w:tblLook w:val="04A0" w:firstRow="1" w:lastRow="0" w:firstColumn="1" w:lastColumn="0" w:noHBand="0" w:noVBand="1"/>
            </w:tblPr>
            <w:tblGrid>
              <w:gridCol w:w="8260"/>
              <w:gridCol w:w="766"/>
            </w:tblGrid>
            <w:tr w:rsidR="00065514" w14:paraId="798D889C" w14:textId="77777777" w:rsidTr="00DC061F">
              <w:tc>
                <w:tcPr>
                  <w:tcW w:w="8260" w:type="dxa"/>
                  <w:shd w:val="clear" w:color="auto" w:fill="E3C7D3" w:themeFill="background2" w:themeFillShade="E6"/>
                </w:tcPr>
                <w:p w14:paraId="18A48E27" w14:textId="77777777" w:rsidR="00065514" w:rsidRDefault="00065514" w:rsidP="00065514">
                  <w:pPr>
                    <w:spacing w:line="360" w:lineRule="auto"/>
                    <w:rPr>
                      <w:rFonts w:ascii="Calibri" w:eastAsia="Calibri" w:hAnsi="Calibri" w:cs="Calibri"/>
                      <w:szCs w:val="24"/>
                    </w:rPr>
                  </w:pPr>
                  <w:r>
                    <w:rPr>
                      <w:rFonts w:eastAsia="Calibri" w:cs="Calibri"/>
                      <w:b/>
                      <w:bCs/>
                      <w:szCs w:val="24"/>
                    </w:rPr>
                    <w:lastRenderedPageBreak/>
                    <w:t>Literature Review and Research (LO1, LO3, LO4)</w:t>
                  </w:r>
                </w:p>
              </w:tc>
              <w:tc>
                <w:tcPr>
                  <w:tcW w:w="766" w:type="dxa"/>
                  <w:shd w:val="clear" w:color="auto" w:fill="E3C7D3" w:themeFill="background2" w:themeFillShade="E6"/>
                </w:tcPr>
                <w:p w14:paraId="7BEE21A4" w14:textId="77777777" w:rsidR="00065514" w:rsidRDefault="00065514" w:rsidP="00065514">
                  <w:pPr>
                    <w:spacing w:line="360" w:lineRule="auto"/>
                    <w:rPr>
                      <w:rFonts w:ascii="Calibri" w:eastAsia="Calibri" w:hAnsi="Calibri" w:cs="Calibri"/>
                      <w:szCs w:val="24"/>
                      <w:lang w:val="en-US"/>
                    </w:rPr>
                  </w:pPr>
                  <w:r>
                    <w:rPr>
                      <w:rFonts w:eastAsia="Calibri" w:cs="Calibri"/>
                      <w:b/>
                      <w:bCs/>
                      <w:szCs w:val="24"/>
                    </w:rPr>
                    <w:t>5%</w:t>
                  </w:r>
                </w:p>
              </w:tc>
            </w:tr>
            <w:tr w:rsidR="00065514" w14:paraId="78F6DD0E" w14:textId="77777777" w:rsidTr="00685F25">
              <w:tc>
                <w:tcPr>
                  <w:tcW w:w="8260" w:type="dxa"/>
                  <w:shd w:val="clear" w:color="auto" w:fill="auto"/>
                </w:tcPr>
                <w:p w14:paraId="45BEC893" w14:textId="77777777" w:rsidR="00065514" w:rsidRDefault="00065514" w:rsidP="00065514">
                  <w:pPr>
                    <w:rPr>
                      <w:rFonts w:ascii="Calibri" w:eastAsia="Calibri" w:hAnsi="Calibri" w:cs="Calibri"/>
                      <w:szCs w:val="24"/>
                    </w:rPr>
                  </w:pPr>
                  <w:r>
                    <w:rPr>
                      <w:rFonts w:eastAsia="Calibri" w:cs="Calibri"/>
                      <w:szCs w:val="24"/>
                    </w:rPr>
                    <w:t>Demonstration of research</w:t>
                  </w:r>
                </w:p>
              </w:tc>
              <w:tc>
                <w:tcPr>
                  <w:tcW w:w="766" w:type="dxa"/>
                  <w:shd w:val="clear" w:color="auto" w:fill="auto"/>
                </w:tcPr>
                <w:p w14:paraId="43218BA4" w14:textId="77777777" w:rsidR="00065514" w:rsidRDefault="00065514" w:rsidP="00065514">
                  <w:pPr>
                    <w:rPr>
                      <w:rFonts w:ascii="Calibri" w:eastAsia="Calibri" w:hAnsi="Calibri" w:cs="Calibri"/>
                      <w:szCs w:val="24"/>
                    </w:rPr>
                  </w:pPr>
                  <w:r>
                    <w:rPr>
                      <w:rFonts w:eastAsia="Calibri" w:cs="Calibri"/>
                      <w:szCs w:val="24"/>
                    </w:rPr>
                    <w:t>5%</w:t>
                  </w:r>
                </w:p>
              </w:tc>
            </w:tr>
            <w:tr w:rsidR="00065514" w14:paraId="57CB17FE" w14:textId="77777777" w:rsidTr="00DC061F">
              <w:tc>
                <w:tcPr>
                  <w:tcW w:w="8260" w:type="dxa"/>
                  <w:shd w:val="clear" w:color="auto" w:fill="E3C7D3" w:themeFill="background2" w:themeFillShade="E6"/>
                </w:tcPr>
                <w:p w14:paraId="318B510E" w14:textId="77777777" w:rsidR="00065514" w:rsidRDefault="00065514" w:rsidP="00065514">
                  <w:pPr>
                    <w:spacing w:line="360" w:lineRule="auto"/>
                    <w:rPr>
                      <w:rFonts w:ascii="Calibri" w:eastAsia="Calibri" w:hAnsi="Calibri" w:cs="Calibri"/>
                      <w:szCs w:val="24"/>
                    </w:rPr>
                  </w:pPr>
                  <w:r>
                    <w:rPr>
                      <w:rFonts w:eastAsia="Calibri" w:cs="Calibri"/>
                      <w:b/>
                      <w:bCs/>
                      <w:szCs w:val="24"/>
                    </w:rPr>
                    <w:t>Knowledge and Understanding (LO1, LO4)</w:t>
                  </w:r>
                </w:p>
              </w:tc>
              <w:tc>
                <w:tcPr>
                  <w:tcW w:w="766" w:type="dxa"/>
                  <w:shd w:val="clear" w:color="auto" w:fill="E3C7D3" w:themeFill="background2" w:themeFillShade="E6"/>
                </w:tcPr>
                <w:p w14:paraId="48B16060" w14:textId="77777777" w:rsidR="00065514" w:rsidRDefault="00065514" w:rsidP="00065514">
                  <w:pPr>
                    <w:spacing w:line="360" w:lineRule="auto"/>
                    <w:rPr>
                      <w:rFonts w:ascii="Calibri" w:eastAsia="Calibri" w:hAnsi="Calibri" w:cs="Calibri"/>
                      <w:szCs w:val="24"/>
                    </w:rPr>
                  </w:pPr>
                  <w:r>
                    <w:rPr>
                      <w:rFonts w:eastAsia="Calibri" w:cs="Calibri"/>
                      <w:b/>
                      <w:bCs/>
                      <w:szCs w:val="24"/>
                    </w:rPr>
                    <w:t>20%</w:t>
                  </w:r>
                </w:p>
              </w:tc>
            </w:tr>
            <w:tr w:rsidR="00065514" w14:paraId="77B37750" w14:textId="77777777" w:rsidTr="00685F25">
              <w:tc>
                <w:tcPr>
                  <w:tcW w:w="8260" w:type="dxa"/>
                  <w:shd w:val="clear" w:color="auto" w:fill="auto"/>
                </w:tcPr>
                <w:p w14:paraId="2564524D" w14:textId="77777777" w:rsidR="00065514" w:rsidRDefault="00065514" w:rsidP="00065514">
                  <w:r>
                    <w:rPr>
                      <w:rFonts w:eastAsia="Calibri" w:cs="Calibri"/>
                      <w:szCs w:val="24"/>
                    </w:rPr>
                    <w:t>Classification of Game Mechanics</w:t>
                  </w:r>
                </w:p>
                <w:p w14:paraId="14B62473" w14:textId="77777777" w:rsidR="00065514" w:rsidRDefault="00065514" w:rsidP="00065514">
                  <w:pPr>
                    <w:numPr>
                      <w:ilvl w:val="0"/>
                      <w:numId w:val="30"/>
                    </w:numPr>
                    <w:suppressAutoHyphens/>
                    <w:jc w:val="both"/>
                  </w:pPr>
                  <w:r>
                    <w:rPr>
                      <w:rFonts w:eastAsia="Calibri" w:cs="Calibri"/>
                      <w:szCs w:val="24"/>
                    </w:rPr>
                    <w:t>Core/</w:t>
                  </w:r>
                  <w:proofErr w:type="gramStart"/>
                  <w:r>
                    <w:rPr>
                      <w:rFonts w:eastAsia="Calibri" w:cs="Calibri"/>
                      <w:szCs w:val="24"/>
                    </w:rPr>
                    <w:t>Non-core</w:t>
                  </w:r>
                  <w:proofErr w:type="gramEnd"/>
                </w:p>
                <w:p w14:paraId="2AA10667" w14:textId="77777777" w:rsidR="00065514" w:rsidRDefault="00065514" w:rsidP="00065514">
                  <w:pPr>
                    <w:numPr>
                      <w:ilvl w:val="0"/>
                      <w:numId w:val="30"/>
                    </w:numPr>
                    <w:suppressAutoHyphens/>
                    <w:jc w:val="both"/>
                  </w:pPr>
                  <w:r>
                    <w:rPr>
                      <w:rFonts w:eastAsia="Calibri" w:cs="Calibri"/>
                      <w:szCs w:val="24"/>
                    </w:rPr>
                    <w:t>Dorman’s 5 types</w:t>
                  </w:r>
                </w:p>
              </w:tc>
              <w:tc>
                <w:tcPr>
                  <w:tcW w:w="766" w:type="dxa"/>
                  <w:shd w:val="clear" w:color="auto" w:fill="auto"/>
                </w:tcPr>
                <w:p w14:paraId="7E7F60DA" w14:textId="77777777" w:rsidR="00065514" w:rsidRDefault="00065514" w:rsidP="00065514">
                  <w:r>
                    <w:rPr>
                      <w:rFonts w:eastAsia="Calibri" w:cs="Calibri"/>
                      <w:szCs w:val="24"/>
                    </w:rPr>
                    <w:t>10%</w:t>
                  </w:r>
                </w:p>
              </w:tc>
            </w:tr>
            <w:tr w:rsidR="00065514" w14:paraId="190DF804" w14:textId="77777777" w:rsidTr="00685F25">
              <w:tc>
                <w:tcPr>
                  <w:tcW w:w="8260" w:type="dxa"/>
                  <w:shd w:val="clear" w:color="auto" w:fill="auto"/>
                </w:tcPr>
                <w:p w14:paraId="3AF53C76" w14:textId="77777777" w:rsidR="00065514" w:rsidRDefault="00065514" w:rsidP="00065514">
                  <w:pPr>
                    <w:rPr>
                      <w:rFonts w:ascii="Calibri" w:eastAsia="Calibri" w:hAnsi="Calibri" w:cs="Calibri"/>
                      <w:szCs w:val="24"/>
                    </w:rPr>
                  </w:pPr>
                  <w:r>
                    <w:rPr>
                      <w:rFonts w:eastAsia="Calibri" w:cs="Calibri"/>
                      <w:szCs w:val="24"/>
                    </w:rPr>
                    <w:t>Consideration of Relevant Ethical Issues</w:t>
                  </w:r>
                </w:p>
              </w:tc>
              <w:tc>
                <w:tcPr>
                  <w:tcW w:w="766" w:type="dxa"/>
                  <w:shd w:val="clear" w:color="auto" w:fill="auto"/>
                </w:tcPr>
                <w:p w14:paraId="6D1D5335" w14:textId="77777777" w:rsidR="00065514" w:rsidRDefault="00065514" w:rsidP="00065514">
                  <w:r>
                    <w:rPr>
                      <w:rFonts w:eastAsia="Calibri" w:cs="Calibri"/>
                      <w:szCs w:val="24"/>
                    </w:rPr>
                    <w:t>10%</w:t>
                  </w:r>
                </w:p>
              </w:tc>
            </w:tr>
            <w:tr w:rsidR="00065514" w14:paraId="437749DE" w14:textId="77777777" w:rsidTr="00DC061F">
              <w:tc>
                <w:tcPr>
                  <w:tcW w:w="8260" w:type="dxa"/>
                  <w:shd w:val="clear" w:color="auto" w:fill="E3C7D3" w:themeFill="background2" w:themeFillShade="E6"/>
                </w:tcPr>
                <w:p w14:paraId="47F06A53" w14:textId="77777777" w:rsidR="00065514" w:rsidRDefault="00065514" w:rsidP="00065514">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shd w:val="clear" w:color="auto" w:fill="E3C7D3" w:themeFill="background2" w:themeFillShade="E6"/>
                </w:tcPr>
                <w:p w14:paraId="6D2BC6D2" w14:textId="77777777" w:rsidR="00065514" w:rsidRDefault="00065514" w:rsidP="00065514">
                  <w:pPr>
                    <w:spacing w:line="360" w:lineRule="auto"/>
                    <w:rPr>
                      <w:rFonts w:ascii="Calibri" w:eastAsia="Calibri" w:hAnsi="Calibri" w:cs="Calibri"/>
                      <w:szCs w:val="24"/>
                    </w:rPr>
                  </w:pPr>
                  <w:r>
                    <w:rPr>
                      <w:rFonts w:eastAsia="Calibri" w:cs="Calibri"/>
                      <w:b/>
                      <w:bCs/>
                      <w:szCs w:val="24"/>
                    </w:rPr>
                    <w:t>60%</w:t>
                  </w:r>
                </w:p>
              </w:tc>
            </w:tr>
            <w:tr w:rsidR="00065514" w14:paraId="53D5687E" w14:textId="77777777" w:rsidTr="00685F25">
              <w:tc>
                <w:tcPr>
                  <w:tcW w:w="8260" w:type="dxa"/>
                  <w:shd w:val="clear" w:color="auto" w:fill="auto"/>
                </w:tcPr>
                <w:p w14:paraId="5259B2EC" w14:textId="77777777" w:rsidR="00065514" w:rsidRDefault="00065514" w:rsidP="00065514">
                  <w:pPr>
                    <w:spacing w:line="360" w:lineRule="auto"/>
                    <w:rPr>
                      <w:rFonts w:ascii="Calibri" w:eastAsia="Calibri" w:hAnsi="Calibri" w:cs="Calibri"/>
                      <w:b/>
                      <w:bCs/>
                      <w:szCs w:val="24"/>
                    </w:rPr>
                  </w:pPr>
                  <w:r>
                    <w:rPr>
                      <w:rFonts w:eastAsia="Calibri" w:cs="Calibri"/>
                      <w:szCs w:val="24"/>
                    </w:rPr>
                    <w:t>Game concept</w:t>
                  </w:r>
                </w:p>
              </w:tc>
              <w:tc>
                <w:tcPr>
                  <w:tcW w:w="766" w:type="dxa"/>
                  <w:shd w:val="clear" w:color="auto" w:fill="auto"/>
                </w:tcPr>
                <w:p w14:paraId="5631E971" w14:textId="77777777" w:rsidR="00065514" w:rsidRDefault="00065514" w:rsidP="00065514">
                  <w:pPr>
                    <w:spacing w:line="360" w:lineRule="auto"/>
                    <w:rPr>
                      <w:rFonts w:ascii="Calibri" w:eastAsia="Calibri" w:hAnsi="Calibri" w:cs="Calibri"/>
                      <w:szCs w:val="24"/>
                    </w:rPr>
                  </w:pPr>
                  <w:r>
                    <w:rPr>
                      <w:rFonts w:eastAsia="Calibri" w:cs="Calibri"/>
                      <w:szCs w:val="24"/>
                    </w:rPr>
                    <w:t>10%</w:t>
                  </w:r>
                </w:p>
              </w:tc>
            </w:tr>
            <w:tr w:rsidR="00065514" w14:paraId="0CA7F275" w14:textId="77777777" w:rsidTr="00685F25">
              <w:tc>
                <w:tcPr>
                  <w:tcW w:w="8260" w:type="dxa"/>
                  <w:shd w:val="clear" w:color="auto" w:fill="auto"/>
                </w:tcPr>
                <w:p w14:paraId="3D169ED0" w14:textId="77777777" w:rsidR="00065514" w:rsidRDefault="00065514" w:rsidP="00065514">
                  <w:pPr>
                    <w:spacing w:line="360" w:lineRule="auto"/>
                    <w:rPr>
                      <w:rFonts w:ascii="Calibri" w:eastAsia="Calibri" w:hAnsi="Calibri" w:cs="Calibri"/>
                      <w:szCs w:val="24"/>
                    </w:rPr>
                  </w:pPr>
                  <w:r>
                    <w:rPr>
                      <w:rFonts w:eastAsia="Calibri" w:cs="Calibri"/>
                      <w:szCs w:val="24"/>
                    </w:rPr>
                    <w:t>UPS</w:t>
                  </w:r>
                </w:p>
              </w:tc>
              <w:tc>
                <w:tcPr>
                  <w:tcW w:w="766" w:type="dxa"/>
                  <w:shd w:val="clear" w:color="auto" w:fill="auto"/>
                </w:tcPr>
                <w:p w14:paraId="27D760C3"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6E91F863" w14:textId="77777777" w:rsidTr="00685F25">
              <w:tc>
                <w:tcPr>
                  <w:tcW w:w="8260" w:type="dxa"/>
                  <w:shd w:val="clear" w:color="auto" w:fill="auto"/>
                </w:tcPr>
                <w:p w14:paraId="220D2F46" w14:textId="77777777" w:rsidR="00065514" w:rsidRDefault="00065514" w:rsidP="00065514">
                  <w:pPr>
                    <w:spacing w:line="360" w:lineRule="auto"/>
                    <w:rPr>
                      <w:rFonts w:ascii="Calibri" w:eastAsia="Calibri" w:hAnsi="Calibri" w:cs="Calibri"/>
                      <w:b/>
                      <w:bCs/>
                      <w:szCs w:val="24"/>
                    </w:rPr>
                  </w:pPr>
                  <w:r>
                    <w:rPr>
                      <w:rFonts w:eastAsia="Calibri" w:cs="Calibri"/>
                      <w:szCs w:val="24"/>
                    </w:rPr>
                    <w:t>Background / story and setting</w:t>
                  </w:r>
                </w:p>
              </w:tc>
              <w:tc>
                <w:tcPr>
                  <w:tcW w:w="766" w:type="dxa"/>
                  <w:shd w:val="clear" w:color="auto" w:fill="auto"/>
                </w:tcPr>
                <w:p w14:paraId="6EDB4FD1"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16D8249D" w14:textId="77777777" w:rsidTr="00685F25">
              <w:tc>
                <w:tcPr>
                  <w:tcW w:w="8260" w:type="dxa"/>
                  <w:shd w:val="clear" w:color="auto" w:fill="auto"/>
                </w:tcPr>
                <w:p w14:paraId="70F2EAB8" w14:textId="77777777" w:rsidR="00065514" w:rsidRDefault="00065514" w:rsidP="00065514">
                  <w:pPr>
                    <w:spacing w:line="360" w:lineRule="auto"/>
                  </w:pPr>
                  <w:r>
                    <w:rPr>
                      <w:rFonts w:eastAsia="Calibri" w:cs="Calibri"/>
                      <w:szCs w:val="24"/>
                    </w:rPr>
                    <w:t>Game Characters / Entities</w:t>
                  </w:r>
                </w:p>
              </w:tc>
              <w:tc>
                <w:tcPr>
                  <w:tcW w:w="766" w:type="dxa"/>
                  <w:shd w:val="clear" w:color="auto" w:fill="auto"/>
                </w:tcPr>
                <w:p w14:paraId="32237F51" w14:textId="77777777" w:rsidR="00065514" w:rsidRDefault="00065514" w:rsidP="00065514">
                  <w:pPr>
                    <w:spacing w:line="360" w:lineRule="auto"/>
                  </w:pPr>
                  <w:r>
                    <w:rPr>
                      <w:rFonts w:eastAsia="Calibri" w:cs="Calibri"/>
                      <w:szCs w:val="24"/>
                    </w:rPr>
                    <w:t>10%</w:t>
                  </w:r>
                </w:p>
              </w:tc>
            </w:tr>
            <w:tr w:rsidR="00065514" w14:paraId="28F128C4" w14:textId="77777777" w:rsidTr="00685F25">
              <w:tc>
                <w:tcPr>
                  <w:tcW w:w="8260" w:type="dxa"/>
                  <w:shd w:val="clear" w:color="auto" w:fill="auto"/>
                </w:tcPr>
                <w:p w14:paraId="7D015ADF" w14:textId="77777777" w:rsidR="00065514" w:rsidRDefault="00065514" w:rsidP="00065514">
                  <w:pPr>
                    <w:spacing w:line="360" w:lineRule="auto"/>
                    <w:rPr>
                      <w:rFonts w:ascii="Calibri" w:eastAsia="Calibri" w:hAnsi="Calibri" w:cs="Calibri"/>
                      <w:szCs w:val="24"/>
                    </w:rPr>
                  </w:pPr>
                  <w:r>
                    <w:rPr>
                      <w:rFonts w:eastAsia="Calibri" w:cs="Calibri"/>
                      <w:szCs w:val="24"/>
                    </w:rPr>
                    <w:t>Core mechanics</w:t>
                  </w:r>
                </w:p>
              </w:tc>
              <w:tc>
                <w:tcPr>
                  <w:tcW w:w="766" w:type="dxa"/>
                  <w:shd w:val="clear" w:color="auto" w:fill="auto"/>
                </w:tcPr>
                <w:p w14:paraId="380813EC" w14:textId="77777777" w:rsidR="00065514" w:rsidRDefault="00065514" w:rsidP="00065514">
                  <w:pPr>
                    <w:spacing w:line="360" w:lineRule="auto"/>
                    <w:rPr>
                      <w:rFonts w:ascii="Calibri" w:eastAsia="Calibri" w:hAnsi="Calibri" w:cs="Calibri"/>
                      <w:szCs w:val="24"/>
                    </w:rPr>
                  </w:pPr>
                  <w:r>
                    <w:rPr>
                      <w:rFonts w:eastAsia="Calibri" w:cs="Calibri"/>
                      <w:szCs w:val="24"/>
                    </w:rPr>
                    <w:t>15%</w:t>
                  </w:r>
                </w:p>
              </w:tc>
            </w:tr>
            <w:tr w:rsidR="00065514" w14:paraId="5A79480C" w14:textId="77777777" w:rsidTr="00685F25">
              <w:tc>
                <w:tcPr>
                  <w:tcW w:w="8260" w:type="dxa"/>
                  <w:shd w:val="clear" w:color="auto" w:fill="auto"/>
                </w:tcPr>
                <w:p w14:paraId="46B5AD7C" w14:textId="77777777" w:rsidR="00065514" w:rsidRDefault="00065514" w:rsidP="00065514">
                  <w:pPr>
                    <w:spacing w:line="360" w:lineRule="auto"/>
                    <w:rPr>
                      <w:rFonts w:ascii="Calibri" w:eastAsia="Calibri" w:hAnsi="Calibri" w:cs="Calibri"/>
                      <w:szCs w:val="24"/>
                    </w:rPr>
                  </w:pPr>
                  <w:r>
                    <w:rPr>
                      <w:rFonts w:eastAsia="Calibri" w:cs="Calibri"/>
                      <w:szCs w:val="24"/>
                    </w:rPr>
                    <w:t>Non-core mechanics</w:t>
                  </w:r>
                </w:p>
              </w:tc>
              <w:tc>
                <w:tcPr>
                  <w:tcW w:w="766" w:type="dxa"/>
                  <w:shd w:val="clear" w:color="auto" w:fill="auto"/>
                </w:tcPr>
                <w:p w14:paraId="42CD566C" w14:textId="77777777" w:rsidR="00065514" w:rsidRDefault="00065514" w:rsidP="00065514">
                  <w:pPr>
                    <w:spacing w:line="360" w:lineRule="auto"/>
                  </w:pPr>
                  <w:r>
                    <w:rPr>
                      <w:rFonts w:cs="Calibri"/>
                      <w:szCs w:val="24"/>
                    </w:rPr>
                    <w:t>10</w:t>
                  </w:r>
                  <w:r>
                    <w:rPr>
                      <w:rFonts w:eastAsia="Calibri" w:cs="Calibri"/>
                      <w:szCs w:val="24"/>
                    </w:rPr>
                    <w:t>%</w:t>
                  </w:r>
                </w:p>
              </w:tc>
            </w:tr>
            <w:tr w:rsidR="00065514" w14:paraId="7D9B89C1" w14:textId="77777777" w:rsidTr="00685F25">
              <w:tc>
                <w:tcPr>
                  <w:tcW w:w="8260" w:type="dxa"/>
                  <w:shd w:val="clear" w:color="auto" w:fill="auto"/>
                </w:tcPr>
                <w:p w14:paraId="79CDD3E4" w14:textId="77777777" w:rsidR="00065514" w:rsidRDefault="00065514" w:rsidP="00065514">
                  <w:pPr>
                    <w:spacing w:line="360" w:lineRule="auto"/>
                    <w:rPr>
                      <w:rFonts w:ascii="Calibri" w:eastAsia="Calibri" w:hAnsi="Calibri" w:cs="Calibri"/>
                      <w:szCs w:val="24"/>
                    </w:rPr>
                  </w:pPr>
                  <w:r>
                    <w:rPr>
                      <w:rFonts w:eastAsia="Calibri" w:cs="Calibri"/>
                      <w:szCs w:val="24"/>
                    </w:rPr>
                    <w:t>Level / stage design</w:t>
                  </w:r>
                </w:p>
              </w:tc>
              <w:tc>
                <w:tcPr>
                  <w:tcW w:w="766" w:type="dxa"/>
                  <w:shd w:val="clear" w:color="auto" w:fill="auto"/>
                </w:tcPr>
                <w:p w14:paraId="6846C25E"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62F58B41" w14:textId="77777777" w:rsidTr="00DC061F">
              <w:tc>
                <w:tcPr>
                  <w:tcW w:w="8260" w:type="dxa"/>
                  <w:shd w:val="clear" w:color="auto" w:fill="E3C7D3" w:themeFill="background2" w:themeFillShade="E6"/>
                </w:tcPr>
                <w:p w14:paraId="5300A9BF" w14:textId="77777777" w:rsidR="00065514" w:rsidRDefault="00065514" w:rsidP="00065514">
                  <w:pPr>
                    <w:spacing w:line="360" w:lineRule="auto"/>
                    <w:rPr>
                      <w:rFonts w:ascii="Calibri" w:eastAsia="Calibri" w:hAnsi="Calibri" w:cs="Calibri"/>
                      <w:szCs w:val="24"/>
                    </w:rPr>
                  </w:pPr>
                  <w:r>
                    <w:rPr>
                      <w:rFonts w:eastAsia="Calibri" w:cs="Calibri"/>
                      <w:b/>
                      <w:bCs/>
                      <w:szCs w:val="24"/>
                    </w:rPr>
                    <w:t>Practical Application</w:t>
                  </w:r>
                </w:p>
              </w:tc>
              <w:tc>
                <w:tcPr>
                  <w:tcW w:w="766" w:type="dxa"/>
                  <w:shd w:val="clear" w:color="auto" w:fill="E3C7D3" w:themeFill="background2" w:themeFillShade="E6"/>
                </w:tcPr>
                <w:p w14:paraId="5B7CEF4F" w14:textId="77777777" w:rsidR="00065514" w:rsidRDefault="00065514" w:rsidP="00065514">
                  <w:pPr>
                    <w:spacing w:line="360" w:lineRule="auto"/>
                    <w:rPr>
                      <w:rFonts w:ascii="Calibri" w:eastAsia="Calibri" w:hAnsi="Calibri" w:cs="Calibri"/>
                      <w:b/>
                      <w:bCs/>
                      <w:szCs w:val="24"/>
                    </w:rPr>
                  </w:pPr>
                  <w:r>
                    <w:rPr>
                      <w:rFonts w:eastAsia="Calibri" w:cs="Calibri"/>
                      <w:b/>
                      <w:bCs/>
                      <w:szCs w:val="24"/>
                    </w:rPr>
                    <w:t>N/A</w:t>
                  </w:r>
                </w:p>
              </w:tc>
            </w:tr>
            <w:tr w:rsidR="00065514" w14:paraId="4A2EE22E" w14:textId="77777777" w:rsidTr="00DC061F">
              <w:tc>
                <w:tcPr>
                  <w:tcW w:w="8260" w:type="dxa"/>
                  <w:shd w:val="clear" w:color="auto" w:fill="E3C7D3" w:themeFill="background2" w:themeFillShade="E6"/>
                </w:tcPr>
                <w:p w14:paraId="00EC297D" w14:textId="77777777" w:rsidR="00065514" w:rsidRDefault="00065514" w:rsidP="00065514">
                  <w:pPr>
                    <w:spacing w:line="360" w:lineRule="auto"/>
                    <w:rPr>
                      <w:rFonts w:ascii="Calibri" w:eastAsia="Calibri" w:hAnsi="Calibri" w:cs="Calibri"/>
                      <w:szCs w:val="24"/>
                    </w:rPr>
                  </w:pPr>
                  <w:r>
                    <w:rPr>
                      <w:rFonts w:eastAsia="Calibri" w:cs="Calibri"/>
                      <w:b/>
                      <w:bCs/>
                      <w:szCs w:val="24"/>
                    </w:rPr>
                    <w:t>Professional Skills (LO2, LO3, LO5)</w:t>
                  </w:r>
                </w:p>
              </w:tc>
              <w:tc>
                <w:tcPr>
                  <w:tcW w:w="766" w:type="dxa"/>
                  <w:shd w:val="clear" w:color="auto" w:fill="E3C7D3" w:themeFill="background2" w:themeFillShade="E6"/>
                </w:tcPr>
                <w:p w14:paraId="7F0050F6" w14:textId="77777777" w:rsidR="00065514" w:rsidRDefault="00065514" w:rsidP="00065514">
                  <w:pPr>
                    <w:spacing w:line="360" w:lineRule="auto"/>
                  </w:pPr>
                  <w:r>
                    <w:rPr>
                      <w:rFonts w:eastAsia="Calibri" w:cs="Calibri"/>
                      <w:b/>
                      <w:bCs/>
                      <w:szCs w:val="24"/>
                    </w:rPr>
                    <w:t>15%</w:t>
                  </w:r>
                </w:p>
              </w:tc>
            </w:tr>
            <w:tr w:rsidR="00065514" w14:paraId="695A6DAF" w14:textId="77777777" w:rsidTr="00685F25">
              <w:tc>
                <w:tcPr>
                  <w:tcW w:w="8260" w:type="dxa"/>
                  <w:shd w:val="clear" w:color="auto" w:fill="auto"/>
                </w:tcPr>
                <w:p w14:paraId="03A7EAFC" w14:textId="77777777" w:rsidR="00065514" w:rsidRDefault="00065514" w:rsidP="00065514">
                  <w:pPr>
                    <w:rPr>
                      <w:rFonts w:ascii="Calibri" w:eastAsia="Calibri" w:hAnsi="Calibri" w:cs="Calibri"/>
                      <w:szCs w:val="24"/>
                    </w:rPr>
                  </w:pPr>
                  <w:r>
                    <w:rPr>
                      <w:rFonts w:eastAsia="Calibri" w:cs="Calibri"/>
                      <w:szCs w:val="24"/>
                    </w:rPr>
                    <w:t>Team membership contributions /meeting minutes</w:t>
                  </w:r>
                </w:p>
              </w:tc>
              <w:tc>
                <w:tcPr>
                  <w:tcW w:w="766" w:type="dxa"/>
                  <w:shd w:val="clear" w:color="auto" w:fill="auto"/>
                </w:tcPr>
                <w:p w14:paraId="5BEE8B14" w14:textId="77777777" w:rsidR="00065514" w:rsidRDefault="00065514" w:rsidP="00065514">
                  <w:pPr>
                    <w:rPr>
                      <w:rFonts w:ascii="Calibri" w:eastAsia="Calibri" w:hAnsi="Calibri" w:cs="Calibri"/>
                      <w:szCs w:val="24"/>
                    </w:rPr>
                  </w:pPr>
                  <w:r>
                    <w:rPr>
                      <w:rFonts w:eastAsia="Calibri" w:cs="Calibri"/>
                      <w:szCs w:val="24"/>
                    </w:rPr>
                    <w:t>5%</w:t>
                  </w:r>
                </w:p>
              </w:tc>
            </w:tr>
            <w:tr w:rsidR="00065514" w14:paraId="11E14687" w14:textId="77777777" w:rsidTr="00685F25">
              <w:tc>
                <w:tcPr>
                  <w:tcW w:w="8260" w:type="dxa"/>
                  <w:shd w:val="clear" w:color="auto" w:fill="auto"/>
                </w:tcPr>
                <w:p w14:paraId="4D2EB03C" w14:textId="77777777" w:rsidR="00065514" w:rsidRDefault="00065514" w:rsidP="00065514">
                  <w:r>
                    <w:rPr>
                      <w:rFonts w:eastAsia="Calibri" w:cs="Calibri"/>
                      <w:szCs w:val="24"/>
                    </w:rPr>
                    <w:t>Production Plan</w:t>
                  </w:r>
                </w:p>
              </w:tc>
              <w:tc>
                <w:tcPr>
                  <w:tcW w:w="766" w:type="dxa"/>
                  <w:shd w:val="clear" w:color="auto" w:fill="auto"/>
                </w:tcPr>
                <w:p w14:paraId="132BC996" w14:textId="77777777" w:rsidR="00065514" w:rsidRDefault="00065514" w:rsidP="00065514">
                  <w:pPr>
                    <w:rPr>
                      <w:rFonts w:ascii="Calibri" w:eastAsia="Calibri" w:hAnsi="Calibri" w:cs="Calibri"/>
                      <w:szCs w:val="24"/>
                    </w:rPr>
                  </w:pPr>
                  <w:r>
                    <w:rPr>
                      <w:rFonts w:eastAsia="Calibri" w:cs="Calibri"/>
                      <w:szCs w:val="24"/>
                    </w:rPr>
                    <w:t>5%</w:t>
                  </w:r>
                </w:p>
              </w:tc>
            </w:tr>
            <w:tr w:rsidR="00065514" w14:paraId="1E9ABF5E" w14:textId="77777777" w:rsidTr="00685F25">
              <w:tc>
                <w:tcPr>
                  <w:tcW w:w="8260" w:type="dxa"/>
                  <w:tcBorders>
                    <w:top w:val="nil"/>
                  </w:tcBorders>
                  <w:shd w:val="clear" w:color="auto" w:fill="auto"/>
                </w:tcPr>
                <w:p w14:paraId="0A5B6404" w14:textId="77777777" w:rsidR="00065514" w:rsidRDefault="00065514" w:rsidP="00065514">
                  <w:r>
                    <w:t>References</w:t>
                  </w:r>
                </w:p>
              </w:tc>
              <w:tc>
                <w:tcPr>
                  <w:tcW w:w="766" w:type="dxa"/>
                  <w:tcBorders>
                    <w:top w:val="nil"/>
                  </w:tcBorders>
                  <w:shd w:val="clear" w:color="auto" w:fill="auto"/>
                </w:tcPr>
                <w:p w14:paraId="6F189F0E" w14:textId="77777777" w:rsidR="00065514" w:rsidRDefault="00065514" w:rsidP="00065514">
                  <w:r>
                    <w:t>5%</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0"/>
          <w:footerReference w:type="default" r:id="rId21"/>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19FEAC84" w:rsidR="003730C8" w:rsidRDefault="00065514" w:rsidP="003730C8">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core/non-core along with Dorman’s 5 types</w:t>
            </w:r>
            <w:r>
              <w:rPr>
                <w:rFonts w:eastAsia="Calibri" w:cs="Calibri"/>
                <w:sz w:val="20"/>
                <w:szCs w:val="20"/>
              </w:rPr>
              <w:t>, with evidence of research that expands on the original definition</w:t>
            </w:r>
            <w:r w:rsidRPr="006E5481">
              <w:rPr>
                <w:rFonts w:eastAsia="Calibri" w:cs="Calibri"/>
                <w:sz w:val="20"/>
                <w:szCs w:val="20"/>
              </w:rPr>
              <w:t>.  Relevant ethical issues are</w:t>
            </w:r>
            <w:r>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Images are used to convey look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1FFEED31" w:rsidR="003730C8" w:rsidRPr="00065514" w:rsidRDefault="00065514" w:rsidP="003730C8">
            <w:pPr>
              <w:rPr>
                <w:color w:val="133350"/>
                <w:sz w:val="20"/>
                <w:szCs w:val="20"/>
              </w:rPr>
            </w:pPr>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the distinction between core and non-core mechanics along with Dorman’s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7952EB70" w:rsidR="003730C8" w:rsidRPr="00065514" w:rsidRDefault="00065514" w:rsidP="003730C8">
            <w:pPr>
              <w:rPr>
                <w:color w:val="133350"/>
                <w:sz w:val="20"/>
                <w:szCs w:val="20"/>
              </w:rPr>
            </w:pPr>
            <w:r w:rsidRPr="006E5481">
              <w:rPr>
                <w:rFonts w:eastAsia="Calibri" w:cs="Calibri"/>
                <w:sz w:val="20"/>
                <w:szCs w:val="20"/>
              </w:rPr>
              <w:t>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The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Some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618E5838" w:rsidR="003730C8" w:rsidRPr="00065514" w:rsidRDefault="00065514" w:rsidP="003730C8">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The aesthetics of the player character/avatar along with their key properties are documented.  Characters such as NPCs are introduced with some attributes/properties.   This 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w:t>
            </w:r>
            <w:r w:rsidRPr="006E5481">
              <w:rPr>
                <w:rFonts w:eastAsia="Calibri" w:cs="Calibri"/>
                <w:sz w:val="20"/>
                <w:szCs w:val="20"/>
              </w:rPr>
              <w:lastRenderedPageBreak/>
              <w:t>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2B4E2179" w:rsidR="003730C8" w:rsidRPr="00065514" w:rsidRDefault="00065514" w:rsidP="003730C8">
            <w:pPr>
              <w:rPr>
                <w:rFonts w:ascii="Calibri" w:eastAsia="Calibri" w:hAnsi="Calibri" w:cs="Calibri"/>
                <w:sz w:val="24"/>
                <w:szCs w:val="24"/>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19E0B2BF" w14:textId="567994F8" w:rsidR="00065514" w:rsidRPr="00065514" w:rsidRDefault="00065514" w:rsidP="00065514">
            <w:pPr>
              <w:rPr>
                <w:rFonts w:ascii="Calibri" w:eastAsia="Calibri" w:hAnsi="Calibri" w:cs="Calibri"/>
              </w:rPr>
            </w:pPr>
            <w:r w:rsidRPr="00065514">
              <w:rPr>
                <w:rFonts w:eastAsia="Calibri" w:cs="Calibri"/>
                <w:sz w:val="20"/>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structure of the document is not coherent and difficult to follow.  A very basic plan is given but does not show </w:t>
            </w:r>
            <w:proofErr w:type="gramStart"/>
            <w:r w:rsidRPr="00065514">
              <w:rPr>
                <w:rFonts w:eastAsia="Calibri" w:cs="Calibri"/>
                <w:sz w:val="20"/>
              </w:rPr>
              <w:t>all of</w:t>
            </w:r>
            <w:proofErr w:type="gramEnd"/>
            <w:r w:rsidRPr="00065514">
              <w:rPr>
                <w:rFonts w:eastAsia="Calibri" w:cs="Calibri"/>
                <w:sz w:val="20"/>
              </w:rPr>
              <w:t xml:space="preserve"> the important activities and timescales for implementation, making the feasibility of the plan difficult to ascertain.</w:t>
            </w:r>
          </w:p>
          <w:p w14:paraId="71BBF373" w14:textId="6A354D3B" w:rsidR="003730C8" w:rsidRPr="00065514" w:rsidRDefault="003730C8" w:rsidP="003730C8">
            <w:pPr>
              <w:rPr>
                <w:color w:val="133350"/>
                <w:sz w:val="20"/>
                <w:szCs w:val="20"/>
              </w:rPr>
            </w:pP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2">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19" w:name="_Toc203649292"/>
      <w:r w:rsidRPr="00C61926">
        <w:t>Late submission and mitigating circumstances</w:t>
      </w:r>
      <w:bookmarkEnd w:id="19"/>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3" w:history="1">
        <w:r w:rsidRPr="00664D5A">
          <w:rPr>
            <w:rStyle w:val="Hyperlink"/>
          </w:rPr>
          <w:t>Mitigating Circumstances</w:t>
        </w:r>
      </w:hyperlink>
      <w:r w:rsidRPr="00462A11">
        <w:t xml:space="preserve"> procedure and the </w:t>
      </w:r>
      <w:hyperlink r:id="rId24"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5"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0" w:name="_Toc203573734"/>
    </w:p>
    <w:p w14:paraId="47A39B99" w14:textId="77777777" w:rsidR="62D229CE" w:rsidRDefault="62D229CE" w:rsidP="00C61926">
      <w:pPr>
        <w:pStyle w:val="Heading2"/>
      </w:pPr>
      <w:bookmarkStart w:id="21" w:name="_Toc203649293"/>
      <w:r>
        <w:t>Academic Misconduct</w:t>
      </w:r>
      <w:bookmarkEnd w:id="20"/>
      <w:bookmarkEnd w:id="21"/>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6">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7"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8">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29">
        <w:r w:rsidR="00A802CB" w:rsidRPr="7A4F59AB">
          <w:rPr>
            <w:rStyle w:val="Hyperlink"/>
            <w:sz w:val="24"/>
            <w:szCs w:val="24"/>
          </w:rPr>
          <w:t>Foundation</w:t>
        </w:r>
      </w:hyperlink>
      <w:r w:rsidR="00A802CB" w:rsidRPr="7A4F59AB">
        <w:t xml:space="preserve">, </w:t>
      </w:r>
      <w:hyperlink r:id="rId30">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1">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2">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3">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4"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60A91F8"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6"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A244D" w14:textId="77777777" w:rsidR="00AF28DF" w:rsidRDefault="00AF28DF" w:rsidP="003A1E95">
      <w:r>
        <w:separator/>
      </w:r>
    </w:p>
  </w:endnote>
  <w:endnote w:type="continuationSeparator" w:id="0">
    <w:p w14:paraId="4D655C80" w14:textId="77777777" w:rsidR="00AF28DF" w:rsidRDefault="00AF28DF" w:rsidP="003A1E95">
      <w:r>
        <w:continuationSeparator/>
      </w:r>
    </w:p>
  </w:endnote>
  <w:endnote w:type="continuationNotice" w:id="1">
    <w:p w14:paraId="777EBBF8" w14:textId="77777777" w:rsidR="00AF28DF" w:rsidRDefault="00AF28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EF2D8" w14:textId="77777777" w:rsidR="00AF28DF" w:rsidRDefault="00AF28DF" w:rsidP="003A1E95">
      <w:r>
        <w:separator/>
      </w:r>
    </w:p>
  </w:footnote>
  <w:footnote w:type="continuationSeparator" w:id="0">
    <w:p w14:paraId="2989E559" w14:textId="77777777" w:rsidR="00AF28DF" w:rsidRDefault="00AF28DF" w:rsidP="003A1E95">
      <w:r>
        <w:continuationSeparator/>
      </w:r>
    </w:p>
  </w:footnote>
  <w:footnote w:type="continuationNotice" w:id="1">
    <w:p w14:paraId="19F078DE" w14:textId="77777777" w:rsidR="00AF28DF" w:rsidRDefault="00AF28D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500373"/>
    <w:multiLevelType w:val="multilevel"/>
    <w:tmpl w:val="1AACBF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4"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6"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8037F2"/>
    <w:multiLevelType w:val="multilevel"/>
    <w:tmpl w:val="128CF6E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9"/>
  </w:num>
  <w:num w:numId="2" w16cid:durableId="37971251">
    <w:abstractNumId w:val="15"/>
  </w:num>
  <w:num w:numId="3" w16cid:durableId="1602293774">
    <w:abstractNumId w:val="3"/>
  </w:num>
  <w:num w:numId="4" w16cid:durableId="820082057">
    <w:abstractNumId w:val="10"/>
  </w:num>
  <w:num w:numId="5" w16cid:durableId="1649548599">
    <w:abstractNumId w:val="12"/>
  </w:num>
  <w:num w:numId="6" w16cid:durableId="1721517303">
    <w:abstractNumId w:val="28"/>
  </w:num>
  <w:num w:numId="7" w16cid:durableId="2145387493">
    <w:abstractNumId w:val="16"/>
  </w:num>
  <w:num w:numId="8" w16cid:durableId="2090613250">
    <w:abstractNumId w:val="19"/>
  </w:num>
  <w:num w:numId="9" w16cid:durableId="32192462">
    <w:abstractNumId w:val="1"/>
  </w:num>
  <w:num w:numId="10" w16cid:durableId="388650122">
    <w:abstractNumId w:val="7"/>
  </w:num>
  <w:num w:numId="11" w16cid:durableId="1572689077">
    <w:abstractNumId w:val="27"/>
  </w:num>
  <w:num w:numId="12" w16cid:durableId="1039940781">
    <w:abstractNumId w:val="17"/>
  </w:num>
  <w:num w:numId="13" w16cid:durableId="1810046937">
    <w:abstractNumId w:val="5"/>
  </w:num>
  <w:num w:numId="14" w16cid:durableId="164246146">
    <w:abstractNumId w:val="29"/>
  </w:num>
  <w:num w:numId="15" w16cid:durableId="1132283347">
    <w:abstractNumId w:val="25"/>
  </w:num>
  <w:num w:numId="16" w16cid:durableId="180977203">
    <w:abstractNumId w:val="14"/>
  </w:num>
  <w:num w:numId="17" w16cid:durableId="2047094435">
    <w:abstractNumId w:val="22"/>
  </w:num>
  <w:num w:numId="18" w16cid:durableId="1501694553">
    <w:abstractNumId w:val="26"/>
  </w:num>
  <w:num w:numId="19" w16cid:durableId="377243003">
    <w:abstractNumId w:val="18"/>
  </w:num>
  <w:num w:numId="20" w16cid:durableId="1149634047">
    <w:abstractNumId w:val="11"/>
  </w:num>
  <w:num w:numId="21" w16cid:durableId="1535338937">
    <w:abstractNumId w:val="8"/>
  </w:num>
  <w:num w:numId="22" w16cid:durableId="1782915140">
    <w:abstractNumId w:val="0"/>
  </w:num>
  <w:num w:numId="23" w16cid:durableId="1272519378">
    <w:abstractNumId w:val="2"/>
  </w:num>
  <w:num w:numId="24" w16cid:durableId="1878160570">
    <w:abstractNumId w:val="23"/>
  </w:num>
  <w:num w:numId="25" w16cid:durableId="869803837">
    <w:abstractNumId w:val="6"/>
  </w:num>
  <w:num w:numId="26" w16cid:durableId="620888130">
    <w:abstractNumId w:val="13"/>
  </w:num>
  <w:num w:numId="27" w16cid:durableId="1229457807">
    <w:abstractNumId w:val="24"/>
  </w:num>
  <w:num w:numId="28" w16cid:durableId="831799716">
    <w:abstractNumId w:val="4"/>
  </w:num>
  <w:num w:numId="29" w16cid:durableId="1439763403">
    <w:abstractNumId w:val="20"/>
  </w:num>
  <w:num w:numId="30" w16cid:durableId="20840573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6D3"/>
    <w:rsid w:val="00011F74"/>
    <w:rsid w:val="000140A1"/>
    <w:rsid w:val="00015E52"/>
    <w:rsid w:val="0001662F"/>
    <w:rsid w:val="00017DD4"/>
    <w:rsid w:val="0002083A"/>
    <w:rsid w:val="00024FAE"/>
    <w:rsid w:val="00055C50"/>
    <w:rsid w:val="000606AE"/>
    <w:rsid w:val="00065514"/>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B6895"/>
    <w:rsid w:val="002B7B0D"/>
    <w:rsid w:val="002C1A3C"/>
    <w:rsid w:val="002C247B"/>
    <w:rsid w:val="002D1EC3"/>
    <w:rsid w:val="002D29EC"/>
    <w:rsid w:val="002D3861"/>
    <w:rsid w:val="002F2D28"/>
    <w:rsid w:val="002F48F9"/>
    <w:rsid w:val="003133DB"/>
    <w:rsid w:val="003166F8"/>
    <w:rsid w:val="00320217"/>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33CD3"/>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25D22"/>
    <w:rsid w:val="005348BF"/>
    <w:rsid w:val="00543048"/>
    <w:rsid w:val="00545D8E"/>
    <w:rsid w:val="00566B5B"/>
    <w:rsid w:val="00566EA8"/>
    <w:rsid w:val="0056739D"/>
    <w:rsid w:val="005A0EBF"/>
    <w:rsid w:val="005A6FF9"/>
    <w:rsid w:val="005B49A6"/>
    <w:rsid w:val="005B7DDC"/>
    <w:rsid w:val="005E2178"/>
    <w:rsid w:val="005E6925"/>
    <w:rsid w:val="005F0335"/>
    <w:rsid w:val="005F1043"/>
    <w:rsid w:val="005F28EE"/>
    <w:rsid w:val="006073EA"/>
    <w:rsid w:val="00633841"/>
    <w:rsid w:val="00635D35"/>
    <w:rsid w:val="00654006"/>
    <w:rsid w:val="0065799D"/>
    <w:rsid w:val="00664D5A"/>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B25BF"/>
    <w:rsid w:val="007C04DB"/>
    <w:rsid w:val="007C0B01"/>
    <w:rsid w:val="007E6258"/>
    <w:rsid w:val="007E7BBD"/>
    <w:rsid w:val="007F0E0E"/>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B0632"/>
    <w:rsid w:val="008B4096"/>
    <w:rsid w:val="008C218C"/>
    <w:rsid w:val="008C6867"/>
    <w:rsid w:val="008E7B0E"/>
    <w:rsid w:val="008F2CD7"/>
    <w:rsid w:val="008F4C09"/>
    <w:rsid w:val="0090240E"/>
    <w:rsid w:val="00902EE7"/>
    <w:rsid w:val="00907988"/>
    <w:rsid w:val="00910C4D"/>
    <w:rsid w:val="00917863"/>
    <w:rsid w:val="00923836"/>
    <w:rsid w:val="00924368"/>
    <w:rsid w:val="009304F6"/>
    <w:rsid w:val="00963CA7"/>
    <w:rsid w:val="00981D75"/>
    <w:rsid w:val="0098484F"/>
    <w:rsid w:val="009865AA"/>
    <w:rsid w:val="0098706B"/>
    <w:rsid w:val="00995DE4"/>
    <w:rsid w:val="009A08BB"/>
    <w:rsid w:val="009B3E95"/>
    <w:rsid w:val="009B6F4D"/>
    <w:rsid w:val="009C0134"/>
    <w:rsid w:val="009C31CB"/>
    <w:rsid w:val="009E1562"/>
    <w:rsid w:val="00A0174B"/>
    <w:rsid w:val="00A0368C"/>
    <w:rsid w:val="00A07784"/>
    <w:rsid w:val="00A15CC2"/>
    <w:rsid w:val="00A268BB"/>
    <w:rsid w:val="00A33CEC"/>
    <w:rsid w:val="00A372BB"/>
    <w:rsid w:val="00A4326C"/>
    <w:rsid w:val="00A439D8"/>
    <w:rsid w:val="00A5228B"/>
    <w:rsid w:val="00A62612"/>
    <w:rsid w:val="00A636F4"/>
    <w:rsid w:val="00A66256"/>
    <w:rsid w:val="00A710DA"/>
    <w:rsid w:val="00A802CB"/>
    <w:rsid w:val="00A81FBE"/>
    <w:rsid w:val="00A9159C"/>
    <w:rsid w:val="00AA225E"/>
    <w:rsid w:val="00AC63B4"/>
    <w:rsid w:val="00AC760C"/>
    <w:rsid w:val="00AE7CB0"/>
    <w:rsid w:val="00AF28DF"/>
    <w:rsid w:val="00AF5637"/>
    <w:rsid w:val="00B00332"/>
    <w:rsid w:val="00B02882"/>
    <w:rsid w:val="00B06FFC"/>
    <w:rsid w:val="00B2155F"/>
    <w:rsid w:val="00B366DB"/>
    <w:rsid w:val="00B4194C"/>
    <w:rsid w:val="00B42745"/>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061F"/>
    <w:rsid w:val="00DC3899"/>
    <w:rsid w:val="00DD743C"/>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32070"/>
    <w:rsid w:val="00F4136D"/>
    <w:rsid w:val="00F45411"/>
    <w:rsid w:val="00F46E43"/>
    <w:rsid w:val="00F547A5"/>
    <w:rsid w:val="00F56A33"/>
    <w:rsid w:val="00F65D64"/>
    <w:rsid w:val="00F734D1"/>
    <w:rsid w:val="00F84248"/>
    <w:rsid w:val="00F90DC7"/>
    <w:rsid w:val="00FA4080"/>
    <w:rsid w:val="00FD1C11"/>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halo.cardiffmet.ac.uk/portal/kb?btn=61&amp;id=566" TargetMode="External"/><Relationship Id="rId26" Type="http://schemas.openxmlformats.org/officeDocument/2006/relationships/hyperlink" Target="https://www.cardiffmet.ac.uk/registry/academichandbook/Pages/Ah1_08.aspx" TargetMode="External"/><Relationship Id="rId21" Type="http://schemas.openxmlformats.org/officeDocument/2006/relationships/footer" Target="footer2.xml"/><Relationship Id="rId34" Type="http://schemas.openxmlformats.org/officeDocument/2006/relationships/hyperlink" Target="https://learn.cardiffmet.ac.uk/course/view.php?id=1416" TargetMode="Externa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outlookuwicac.sharepoint.com/sites/students/SitePages/mit-circs.aspx" TargetMode="External"/><Relationship Id="rId33" Type="http://schemas.openxmlformats.org/officeDocument/2006/relationships/hyperlink" Target="https://outlookuwicac.sharepoint.com/:w:/r/sites/QED/Shared%20Documents/Level%207%20simplified%20GBD.docx?d=w6852825d5f2b4508b958c96fe289c2d6&amp;csf=1&amp;web=1&amp;e=hc6o6X"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1.xml"/><Relationship Id="rId29" Type="http://schemas.openxmlformats.org/officeDocument/2006/relationships/hyperlink" Target="https://outlookuwicac.sharepoint.com/:w:/r/sites/QED/Shared%20Documents/Level%203%20simplified%20GBD.docx?d=w6fbeb77b679a4b80bdaa9f5e2fb6979b&amp;csf=1&amp;web=1&amp;e=ssCxo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cardiffmet.ac.uk/about/policies/" TargetMode="External"/><Relationship Id="rId32" Type="http://schemas.openxmlformats.org/officeDocument/2006/relationships/hyperlink" Target="https://outlookuwicac.sharepoint.com/:w:/r/sites/QED/Shared%20Documents/Level%206%20simplified%20GBD.docx?d=w48b4996e1e2942e69097e97f74795671&amp;csf=1&amp;web=1&amp;e=8aufU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students/SitePages/mit-circs.aspx" TargetMode="External"/><Relationship Id="rId28" Type="http://schemas.openxmlformats.org/officeDocument/2006/relationships/hyperlink" Target="https://www.cardiffmet.ac.uk/registry/academichandbook/Pages/Ah1_04.aspx" TargetMode="External"/><Relationship Id="rId36"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31" Type="http://schemas.openxmlformats.org/officeDocument/2006/relationships/hyperlink" Target="https://outlookuwicac.sharepoint.com/:w:/r/sites/QED/Shared%20Documents/Level%205%20simplified%20GBD.docx?d=w397a17c730a0473db263ca9908575b1d&amp;csf=1&amp;web=1&amp;e=y0TCJ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itethemrightonline-com.ezproxy.cardiffmet.ac.uk/category-list?docid=CTRHarvard" TargetMode="External"/><Relationship Id="rId2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0" Type="http://schemas.openxmlformats.org/officeDocument/2006/relationships/hyperlink" Target="https://outlookuwicac.sharepoint.com/:w:/r/sites/QED/Shared%20Documents/Level%204%20simplified%20GBD.docx?d=w76ad79eb662a41a287d725dd9f38cb34&amp;csf=1&amp;web=1&amp;e=4EdHDH"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docProps/app.xml><?xml version="1.0" encoding="utf-8"?>
<Properties xmlns="http://schemas.openxmlformats.org/officeDocument/2006/extended-properties" xmlns:vt="http://schemas.openxmlformats.org/officeDocument/2006/docPropsVTypes">
  <Template>Assessment Brief Template 2025</Template>
  <TotalTime>1</TotalTime>
  <Pages>11</Pages>
  <Words>4632</Words>
  <Characters>26406</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3</cp:revision>
  <dcterms:created xsi:type="dcterms:W3CDTF">2025-09-09T14:51:00Z</dcterms:created>
  <dcterms:modified xsi:type="dcterms:W3CDTF">2025-09-09T14:51:00Z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